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EC983" w14:textId="77777777" w:rsidR="008255D2" w:rsidRDefault="008255D2" w:rsidP="00CD1DC8">
      <w:pPr>
        <w:pStyle w:val="berschrift1ohneNummer"/>
        <w:rPr>
          <w:sz w:val="40"/>
          <w:szCs w:val="40"/>
        </w:rPr>
      </w:pPr>
    </w:p>
    <w:p w14:paraId="5B2F5151" w14:textId="77777777" w:rsidR="008255D2" w:rsidRDefault="008255D2" w:rsidP="00CD1DC8">
      <w:pPr>
        <w:pStyle w:val="berschrift1ohneNummer"/>
        <w:rPr>
          <w:sz w:val="40"/>
          <w:szCs w:val="40"/>
        </w:rPr>
      </w:pPr>
    </w:p>
    <w:p w14:paraId="24D1AF9D" w14:textId="564B5176" w:rsidR="00674E6D" w:rsidRDefault="00674E6D" w:rsidP="00CD1DC8">
      <w:pPr>
        <w:pStyle w:val="berschrift1ohneNummer"/>
        <w:rPr>
          <w:sz w:val="40"/>
          <w:szCs w:val="40"/>
        </w:rPr>
      </w:pPr>
      <w:r>
        <w:rPr>
          <w:sz w:val="40"/>
          <w:szCs w:val="40"/>
        </w:rPr>
        <w:t>Projekt</w:t>
      </w:r>
      <w:r w:rsidR="009A156D">
        <w:rPr>
          <w:sz w:val="40"/>
          <w:szCs w:val="40"/>
        </w:rPr>
        <w:t>vertrag</w:t>
      </w:r>
      <w:r>
        <w:rPr>
          <w:sz w:val="40"/>
          <w:szCs w:val="40"/>
        </w:rPr>
        <w:t xml:space="preserve"> (Vorlage)</w:t>
      </w:r>
    </w:p>
    <w:p w14:paraId="4BC2CB6C" w14:textId="715C3399" w:rsidR="00F75A48" w:rsidRDefault="00E0488E" w:rsidP="00CD1DC8">
      <w:pPr>
        <w:pStyle w:val="berschrift1ohneNummer"/>
        <w:rPr>
          <w:sz w:val="40"/>
          <w:szCs w:val="40"/>
        </w:rPr>
      </w:pPr>
      <w:r>
        <w:rPr>
          <w:sz w:val="40"/>
          <w:szCs w:val="40"/>
        </w:rPr>
        <w:t>«</w:t>
      </w:r>
      <w:r w:rsidR="00674E6D">
        <w:rPr>
          <w:sz w:val="40"/>
          <w:szCs w:val="40"/>
        </w:rPr>
        <w:t>Projekt</w:t>
      </w:r>
      <w:r w:rsidR="00022EB0">
        <w:rPr>
          <w:sz w:val="40"/>
          <w:szCs w:val="40"/>
        </w:rPr>
        <w:t>name</w:t>
      </w:r>
      <w:r>
        <w:rPr>
          <w:sz w:val="40"/>
          <w:szCs w:val="40"/>
        </w:rPr>
        <w:t>»</w:t>
      </w:r>
      <w:r w:rsidR="00ED407F">
        <w:rPr>
          <w:sz w:val="40"/>
          <w:szCs w:val="40"/>
        </w:rPr>
        <w:br/>
      </w:r>
    </w:p>
    <w:p w14:paraId="63CB7971" w14:textId="77777777" w:rsidR="008255D2" w:rsidRDefault="008255D2" w:rsidP="00CD1DC8">
      <w:pPr>
        <w:pStyle w:val="berschrift1ohneNummer"/>
        <w:rPr>
          <w:sz w:val="40"/>
          <w:szCs w:val="40"/>
        </w:rPr>
      </w:pPr>
    </w:p>
    <w:p w14:paraId="3B9F3BCD" w14:textId="77777777" w:rsidR="008255D2" w:rsidRDefault="008255D2" w:rsidP="00CD1DC8">
      <w:pPr>
        <w:pStyle w:val="berschrift1ohneNummer"/>
        <w:rPr>
          <w:sz w:val="40"/>
          <w:szCs w:val="40"/>
        </w:rPr>
      </w:pPr>
    </w:p>
    <w:p w14:paraId="78E4B024" w14:textId="3EB27B93" w:rsidR="004745FD" w:rsidRPr="004745FD" w:rsidRDefault="00296572" w:rsidP="004745FD">
      <w:pPr>
        <w:rPr>
          <w:b/>
          <w:bCs/>
        </w:rPr>
      </w:pPr>
      <w:r>
        <w:rPr>
          <w:b/>
          <w:bCs/>
        </w:rPr>
        <w:t>Vorliegende Version</w:t>
      </w:r>
    </w:p>
    <w:tbl>
      <w:tblPr>
        <w:tblStyle w:val="Tabellenraster"/>
        <w:tblW w:w="0" w:type="auto"/>
        <w:tblLook w:val="04A0" w:firstRow="1" w:lastRow="0" w:firstColumn="1" w:lastColumn="0" w:noHBand="0" w:noVBand="1"/>
      </w:tblPr>
      <w:tblGrid>
        <w:gridCol w:w="2972"/>
        <w:gridCol w:w="6372"/>
      </w:tblGrid>
      <w:tr w:rsidR="002D38C6" w:rsidRPr="002D38C6" w14:paraId="3B9838CB" w14:textId="77777777" w:rsidTr="00784758">
        <w:tc>
          <w:tcPr>
            <w:tcW w:w="2972" w:type="dxa"/>
            <w:shd w:val="clear" w:color="auto" w:fill="F2F2F2" w:themeFill="background1" w:themeFillShade="F2"/>
          </w:tcPr>
          <w:p w14:paraId="498FC44E" w14:textId="6491B90C" w:rsidR="00E67578" w:rsidRPr="00AF16B0" w:rsidRDefault="00453F6C" w:rsidP="00916935">
            <w:pPr>
              <w:pStyle w:val="Tabelle9"/>
              <w:rPr>
                <w:b/>
                <w:bCs/>
              </w:rPr>
            </w:pPr>
            <w:r w:rsidRPr="00AF16B0">
              <w:rPr>
                <w:b/>
                <w:bCs/>
              </w:rPr>
              <w:t>Version</w:t>
            </w:r>
          </w:p>
        </w:tc>
        <w:tc>
          <w:tcPr>
            <w:tcW w:w="6372" w:type="dxa"/>
          </w:tcPr>
          <w:p w14:paraId="2B6ACF1C" w14:textId="140619B6" w:rsidR="00E67578" w:rsidRPr="002D38C6" w:rsidRDefault="00453F6C" w:rsidP="00916935">
            <w:pPr>
              <w:pStyle w:val="Tabelle9"/>
            </w:pPr>
            <w:r w:rsidRPr="002D38C6">
              <w:t>0.</w:t>
            </w:r>
            <w:r w:rsidR="00E57DC3">
              <w:t>9</w:t>
            </w:r>
          </w:p>
        </w:tc>
      </w:tr>
      <w:tr w:rsidR="00E0488E" w:rsidRPr="002D38C6" w14:paraId="3D42071F" w14:textId="77777777" w:rsidTr="00784758">
        <w:tc>
          <w:tcPr>
            <w:tcW w:w="2972" w:type="dxa"/>
            <w:shd w:val="clear" w:color="auto" w:fill="F2F2F2" w:themeFill="background1" w:themeFillShade="F2"/>
          </w:tcPr>
          <w:p w14:paraId="7E8094A5" w14:textId="7CBA9FC8" w:rsidR="00E0488E" w:rsidRPr="00AF16B0" w:rsidRDefault="00E0488E" w:rsidP="00916935">
            <w:pPr>
              <w:pStyle w:val="Tabelle9"/>
              <w:rPr>
                <w:b/>
                <w:bCs/>
              </w:rPr>
            </w:pPr>
            <w:r>
              <w:rPr>
                <w:b/>
                <w:bCs/>
              </w:rPr>
              <w:t>Phase</w:t>
            </w:r>
          </w:p>
        </w:tc>
        <w:tc>
          <w:tcPr>
            <w:tcW w:w="6372" w:type="dxa"/>
          </w:tcPr>
          <w:p w14:paraId="7895ABF1" w14:textId="3CE9941C" w:rsidR="00E172F5" w:rsidRDefault="00E57DC3" w:rsidP="00916935">
            <w:pPr>
              <w:pStyle w:val="Tabelle9"/>
            </w:pPr>
            <w:sdt>
              <w:sdtPr>
                <w:rPr>
                  <w:rFonts w:cs="Arial"/>
                </w:rPr>
                <w:id w:val="-1189293933"/>
                <w14:checkbox>
                  <w14:checked w14:val="0"/>
                  <w14:checkedState w14:val="2612" w14:font="MS Gothic"/>
                  <w14:uncheckedState w14:val="2610" w14:font="MS Gothic"/>
                </w14:checkbox>
              </w:sdtPr>
              <w:sdtEndPr/>
              <w:sdtContent>
                <w:r w:rsidR="00784758">
                  <w:rPr>
                    <w:rFonts w:ascii="MS Gothic" w:eastAsia="MS Gothic" w:hAnsi="MS Gothic" w:cs="Arial" w:hint="eastAsia"/>
                  </w:rPr>
                  <w:t>☐</w:t>
                </w:r>
              </w:sdtContent>
            </w:sdt>
            <w:r w:rsidR="00E0488E">
              <w:t xml:space="preserve"> </w:t>
            </w:r>
            <w:r w:rsidR="00E172F5">
              <w:t xml:space="preserve">P0 - </w:t>
            </w:r>
            <w:r w:rsidR="00E0488E">
              <w:t xml:space="preserve">Initialisierung   </w:t>
            </w:r>
          </w:p>
          <w:p w14:paraId="23ED3828" w14:textId="7131D5E1" w:rsidR="00E172F5" w:rsidRDefault="00E57DC3" w:rsidP="00916935">
            <w:pPr>
              <w:pStyle w:val="Tabelle9"/>
            </w:pPr>
            <w:sdt>
              <w:sdtPr>
                <w:rPr>
                  <w:rFonts w:cs="Arial"/>
                </w:rPr>
                <w:id w:val="-2142575770"/>
                <w14:checkbox>
                  <w14:checked w14:val="0"/>
                  <w14:checkedState w14:val="2612" w14:font="MS Gothic"/>
                  <w14:uncheckedState w14:val="2610" w14:font="MS Gothic"/>
                </w14:checkbox>
              </w:sdtPr>
              <w:sdtEndPr/>
              <w:sdtContent>
                <w:r w:rsidR="00784758">
                  <w:rPr>
                    <w:rFonts w:ascii="MS Gothic" w:eastAsia="MS Gothic" w:hAnsi="MS Gothic" w:cs="Arial" w:hint="eastAsia"/>
                  </w:rPr>
                  <w:t>☐</w:t>
                </w:r>
              </w:sdtContent>
            </w:sdt>
            <w:r w:rsidR="00784758">
              <w:t xml:space="preserve"> </w:t>
            </w:r>
            <w:r w:rsidR="00E172F5">
              <w:t xml:space="preserve">P1 - </w:t>
            </w:r>
            <w:r w:rsidR="00E0488E">
              <w:t xml:space="preserve">Konzept &amp; Planung     </w:t>
            </w:r>
          </w:p>
          <w:p w14:paraId="73A3528D" w14:textId="6B44C627" w:rsidR="00072300" w:rsidRDefault="00E57DC3" w:rsidP="00916935">
            <w:pPr>
              <w:pStyle w:val="Tabelle9"/>
            </w:pPr>
            <w:sdt>
              <w:sdtPr>
                <w:rPr>
                  <w:rFonts w:cs="Arial"/>
                </w:rPr>
                <w:id w:val="510423034"/>
                <w14:checkbox>
                  <w14:checked w14:val="0"/>
                  <w14:checkedState w14:val="2612" w14:font="MS Gothic"/>
                  <w14:uncheckedState w14:val="2610" w14:font="MS Gothic"/>
                </w14:checkbox>
              </w:sdtPr>
              <w:sdtEndPr/>
              <w:sdtContent>
                <w:r w:rsidR="00784758">
                  <w:rPr>
                    <w:rFonts w:ascii="MS Gothic" w:eastAsia="MS Gothic" w:hAnsi="MS Gothic" w:cs="Arial" w:hint="eastAsia"/>
                  </w:rPr>
                  <w:t>☐</w:t>
                </w:r>
              </w:sdtContent>
            </w:sdt>
            <w:r w:rsidR="00784758">
              <w:t xml:space="preserve"> </w:t>
            </w:r>
            <w:r w:rsidR="00E172F5">
              <w:t xml:space="preserve">P2 </w:t>
            </w:r>
            <w:r w:rsidR="00072300">
              <w:t>-</w:t>
            </w:r>
            <w:r w:rsidR="00E172F5">
              <w:t xml:space="preserve"> </w:t>
            </w:r>
            <w:r w:rsidR="00E0488E">
              <w:t>Implementierung</w:t>
            </w:r>
          </w:p>
          <w:p w14:paraId="59270EB0" w14:textId="3F633317" w:rsidR="00E172F5" w:rsidRDefault="00E57DC3" w:rsidP="00916935">
            <w:pPr>
              <w:pStyle w:val="Tabelle9"/>
            </w:pPr>
            <w:sdt>
              <w:sdtPr>
                <w:rPr>
                  <w:rFonts w:cs="Arial"/>
                </w:rPr>
                <w:id w:val="904181959"/>
                <w14:checkbox>
                  <w14:checked w14:val="0"/>
                  <w14:checkedState w14:val="2612" w14:font="MS Gothic"/>
                  <w14:uncheckedState w14:val="2610" w14:font="MS Gothic"/>
                </w14:checkbox>
              </w:sdtPr>
              <w:sdtEndPr/>
              <w:sdtContent>
                <w:r w:rsidR="00784758">
                  <w:rPr>
                    <w:rFonts w:ascii="MS Gothic" w:eastAsia="MS Gothic" w:hAnsi="MS Gothic" w:cs="Arial" w:hint="eastAsia"/>
                  </w:rPr>
                  <w:t>☐</w:t>
                </w:r>
              </w:sdtContent>
            </w:sdt>
            <w:r w:rsidR="00784758">
              <w:t xml:space="preserve"> </w:t>
            </w:r>
            <w:r w:rsidR="00E172F5">
              <w:t xml:space="preserve">P3- </w:t>
            </w:r>
            <w:r w:rsidR="00E0488E">
              <w:t>Stabilisierung</w:t>
            </w:r>
            <w:r w:rsidR="00E172F5">
              <w:t xml:space="preserve"> &amp; Monitoring   </w:t>
            </w:r>
          </w:p>
          <w:p w14:paraId="25D37BD3" w14:textId="7384423A" w:rsidR="00E0488E" w:rsidRPr="002D38C6" w:rsidRDefault="00E57DC3" w:rsidP="00916935">
            <w:pPr>
              <w:pStyle w:val="Tabelle9"/>
            </w:pPr>
            <w:sdt>
              <w:sdtPr>
                <w:rPr>
                  <w:rFonts w:cs="Arial"/>
                </w:rPr>
                <w:id w:val="-1268389802"/>
                <w14:checkbox>
                  <w14:checked w14:val="0"/>
                  <w14:checkedState w14:val="2612" w14:font="MS Gothic"/>
                  <w14:uncheckedState w14:val="2610" w14:font="MS Gothic"/>
                </w14:checkbox>
              </w:sdtPr>
              <w:sdtEndPr/>
              <w:sdtContent>
                <w:r w:rsidR="00784758">
                  <w:rPr>
                    <w:rFonts w:ascii="MS Gothic" w:eastAsia="MS Gothic" w:hAnsi="MS Gothic" w:cs="Arial" w:hint="eastAsia"/>
                  </w:rPr>
                  <w:t>☐</w:t>
                </w:r>
              </w:sdtContent>
            </w:sdt>
            <w:r w:rsidR="00784758">
              <w:t xml:space="preserve"> </w:t>
            </w:r>
            <w:r w:rsidR="00E172F5">
              <w:t xml:space="preserve">P4 - Abschluss </w:t>
            </w:r>
            <w:r w:rsidR="00E0488E">
              <w:t xml:space="preserve">     </w:t>
            </w:r>
          </w:p>
        </w:tc>
      </w:tr>
      <w:tr w:rsidR="002D38C6" w:rsidRPr="002D38C6" w14:paraId="6DC230B1" w14:textId="77777777" w:rsidTr="00784758">
        <w:tc>
          <w:tcPr>
            <w:tcW w:w="2972" w:type="dxa"/>
            <w:shd w:val="clear" w:color="auto" w:fill="F2F2F2" w:themeFill="background1" w:themeFillShade="F2"/>
          </w:tcPr>
          <w:p w14:paraId="5481E6BC" w14:textId="434AF4ED" w:rsidR="00DC33FB" w:rsidRPr="00AF16B0" w:rsidRDefault="00453F6C" w:rsidP="00916935">
            <w:pPr>
              <w:pStyle w:val="Tabelle9"/>
              <w:rPr>
                <w:b/>
                <w:bCs/>
              </w:rPr>
            </w:pPr>
            <w:r w:rsidRPr="00AF16B0">
              <w:rPr>
                <w:b/>
                <w:bCs/>
              </w:rPr>
              <w:t>Datum</w:t>
            </w:r>
          </w:p>
        </w:tc>
        <w:tc>
          <w:tcPr>
            <w:tcW w:w="6372" w:type="dxa"/>
          </w:tcPr>
          <w:p w14:paraId="167DA8D2" w14:textId="726CC03A" w:rsidR="005156EA" w:rsidRPr="002D38C6" w:rsidRDefault="00741B93" w:rsidP="00916935">
            <w:pPr>
              <w:pStyle w:val="Tabelle9"/>
            </w:pPr>
            <w:r>
              <w:t>03</w:t>
            </w:r>
            <w:r w:rsidR="003E28ED">
              <w:t>.0</w:t>
            </w:r>
            <w:r>
              <w:t>6</w:t>
            </w:r>
            <w:r w:rsidR="003E28ED">
              <w:t>.2026</w:t>
            </w:r>
          </w:p>
        </w:tc>
      </w:tr>
      <w:tr w:rsidR="002D38C6" w:rsidRPr="002D38C6" w14:paraId="06BF65FD" w14:textId="77777777" w:rsidTr="00784758">
        <w:trPr>
          <w:trHeight w:val="42"/>
        </w:trPr>
        <w:tc>
          <w:tcPr>
            <w:tcW w:w="2972" w:type="dxa"/>
            <w:shd w:val="clear" w:color="auto" w:fill="F2F2F2" w:themeFill="background1" w:themeFillShade="F2"/>
          </w:tcPr>
          <w:p w14:paraId="4DD2DD2D" w14:textId="144486B0" w:rsidR="00DC33FB" w:rsidRPr="00AF16B0" w:rsidRDefault="00F76B58" w:rsidP="00916935">
            <w:pPr>
              <w:pStyle w:val="Tabelle9"/>
              <w:rPr>
                <w:b/>
                <w:bCs/>
              </w:rPr>
            </w:pPr>
            <w:r w:rsidRPr="00AF16B0">
              <w:rPr>
                <w:b/>
                <w:bCs/>
              </w:rPr>
              <w:t>Status</w:t>
            </w:r>
          </w:p>
        </w:tc>
        <w:tc>
          <w:tcPr>
            <w:tcW w:w="6372" w:type="dxa"/>
          </w:tcPr>
          <w:p w14:paraId="2D7BF053" w14:textId="2F89AC40" w:rsidR="00DC33FB" w:rsidRPr="002D38C6" w:rsidRDefault="007C33A8" w:rsidP="00C55568">
            <w:pPr>
              <w:pStyle w:val="Tabelle9"/>
            </w:pPr>
            <w:r>
              <w:t>In Arbeit</w:t>
            </w:r>
            <w:r w:rsidR="000C5B28">
              <w:t xml:space="preserve"> (</w:t>
            </w:r>
            <w:r w:rsidR="00C55568">
              <w:t>geplant, in Arbeit, in Prüfung, abgenommen</w:t>
            </w:r>
            <w:r w:rsidR="000C5B28">
              <w:t>)</w:t>
            </w:r>
          </w:p>
        </w:tc>
      </w:tr>
      <w:tr w:rsidR="002D38C6" w:rsidRPr="002D38C6" w14:paraId="70DB03E5" w14:textId="77777777" w:rsidTr="00784758">
        <w:trPr>
          <w:trHeight w:val="42"/>
        </w:trPr>
        <w:tc>
          <w:tcPr>
            <w:tcW w:w="2972" w:type="dxa"/>
            <w:shd w:val="clear" w:color="auto" w:fill="F2F2F2" w:themeFill="background1" w:themeFillShade="F2"/>
          </w:tcPr>
          <w:p w14:paraId="47387D36" w14:textId="0AAF9097" w:rsidR="006A5554" w:rsidRPr="00AF16B0" w:rsidRDefault="006A5554" w:rsidP="00916935">
            <w:pPr>
              <w:pStyle w:val="Tabelle9"/>
              <w:rPr>
                <w:b/>
                <w:bCs/>
              </w:rPr>
            </w:pPr>
            <w:r w:rsidRPr="00AF16B0">
              <w:rPr>
                <w:b/>
                <w:bCs/>
              </w:rPr>
              <w:t>Klassifikation</w:t>
            </w:r>
          </w:p>
        </w:tc>
        <w:tc>
          <w:tcPr>
            <w:tcW w:w="6372" w:type="dxa"/>
          </w:tcPr>
          <w:p w14:paraId="5D285F40" w14:textId="3B8F296A" w:rsidR="006A5554" w:rsidRPr="002D38C6" w:rsidRDefault="00AC6C84" w:rsidP="00916935">
            <w:pPr>
              <w:pStyle w:val="Tabelle9"/>
            </w:pPr>
            <w:r>
              <w:t>intern</w:t>
            </w:r>
          </w:p>
        </w:tc>
      </w:tr>
      <w:tr w:rsidR="00AC1A76" w:rsidRPr="002D38C6" w14:paraId="0DB2F0C4" w14:textId="77777777" w:rsidTr="00784758">
        <w:trPr>
          <w:trHeight w:val="42"/>
        </w:trPr>
        <w:tc>
          <w:tcPr>
            <w:tcW w:w="2972" w:type="dxa"/>
            <w:shd w:val="clear" w:color="auto" w:fill="F2F2F2" w:themeFill="background1" w:themeFillShade="F2"/>
          </w:tcPr>
          <w:p w14:paraId="51EA332A" w14:textId="16D16609" w:rsidR="00AC1A76" w:rsidRPr="00AF16B0" w:rsidRDefault="00784758" w:rsidP="00916935">
            <w:pPr>
              <w:pStyle w:val="Tabelle9"/>
              <w:rPr>
                <w:b/>
                <w:bCs/>
              </w:rPr>
            </w:pPr>
            <w:r>
              <w:rPr>
                <w:b/>
                <w:bCs/>
              </w:rPr>
              <w:t>Haupt-Sponsor/in</w:t>
            </w:r>
          </w:p>
        </w:tc>
        <w:tc>
          <w:tcPr>
            <w:tcW w:w="6372" w:type="dxa"/>
          </w:tcPr>
          <w:p w14:paraId="20B9A9C7" w14:textId="4200805A" w:rsidR="00AC1A76" w:rsidRDefault="00AC1A76" w:rsidP="00916935">
            <w:pPr>
              <w:pStyle w:val="Tabelle9"/>
            </w:pPr>
          </w:p>
        </w:tc>
      </w:tr>
      <w:tr w:rsidR="00784758" w:rsidRPr="002D38C6" w14:paraId="37036102" w14:textId="77777777" w:rsidTr="00784758">
        <w:trPr>
          <w:trHeight w:val="42"/>
        </w:trPr>
        <w:tc>
          <w:tcPr>
            <w:tcW w:w="2972" w:type="dxa"/>
            <w:shd w:val="clear" w:color="auto" w:fill="F2F2F2" w:themeFill="background1" w:themeFillShade="F2"/>
          </w:tcPr>
          <w:p w14:paraId="0709827F" w14:textId="7152E527" w:rsidR="00784758" w:rsidRPr="00AF16B0" w:rsidRDefault="00784758" w:rsidP="00916935">
            <w:pPr>
              <w:pStyle w:val="Tabelle9"/>
              <w:rPr>
                <w:b/>
                <w:bCs/>
              </w:rPr>
            </w:pPr>
            <w:r>
              <w:rPr>
                <w:b/>
                <w:bCs/>
              </w:rPr>
              <w:t>Sponsoren-Koalition</w:t>
            </w:r>
          </w:p>
        </w:tc>
        <w:tc>
          <w:tcPr>
            <w:tcW w:w="6372" w:type="dxa"/>
          </w:tcPr>
          <w:p w14:paraId="12E003ED" w14:textId="77777777" w:rsidR="00784758" w:rsidRDefault="00784758" w:rsidP="00916935">
            <w:pPr>
              <w:pStyle w:val="Tabelle9"/>
            </w:pPr>
          </w:p>
        </w:tc>
      </w:tr>
      <w:tr w:rsidR="00887E5C" w:rsidRPr="002D38C6" w14:paraId="7E2E9406" w14:textId="77777777" w:rsidTr="00784758">
        <w:trPr>
          <w:trHeight w:val="42"/>
        </w:trPr>
        <w:tc>
          <w:tcPr>
            <w:tcW w:w="2972" w:type="dxa"/>
            <w:shd w:val="clear" w:color="auto" w:fill="F2F2F2" w:themeFill="background1" w:themeFillShade="F2"/>
          </w:tcPr>
          <w:p w14:paraId="5B28C4D3" w14:textId="26B2B988" w:rsidR="00887E5C" w:rsidRPr="00AF16B0" w:rsidRDefault="009F4210" w:rsidP="00916935">
            <w:pPr>
              <w:pStyle w:val="Tabelle9"/>
              <w:rPr>
                <w:b/>
                <w:bCs/>
              </w:rPr>
            </w:pPr>
            <w:r w:rsidRPr="00AF16B0">
              <w:rPr>
                <w:b/>
                <w:bCs/>
              </w:rPr>
              <w:t>Projektleiter/in</w:t>
            </w:r>
          </w:p>
        </w:tc>
        <w:tc>
          <w:tcPr>
            <w:tcW w:w="6372" w:type="dxa"/>
          </w:tcPr>
          <w:p w14:paraId="4613BC60" w14:textId="77777777" w:rsidR="00887E5C" w:rsidRDefault="00887E5C" w:rsidP="00916935">
            <w:pPr>
              <w:pStyle w:val="Tabelle9"/>
            </w:pPr>
          </w:p>
        </w:tc>
      </w:tr>
      <w:tr w:rsidR="00E172F5" w:rsidRPr="002D38C6" w14:paraId="417E4F7A" w14:textId="77777777" w:rsidTr="00784758">
        <w:trPr>
          <w:trHeight w:val="42"/>
        </w:trPr>
        <w:tc>
          <w:tcPr>
            <w:tcW w:w="2972" w:type="dxa"/>
            <w:shd w:val="clear" w:color="auto" w:fill="F2F2F2" w:themeFill="background1" w:themeFillShade="F2"/>
          </w:tcPr>
          <w:p w14:paraId="44E30585" w14:textId="40D52232" w:rsidR="00E172F5" w:rsidRPr="00AF16B0" w:rsidRDefault="00E172F5" w:rsidP="00916935">
            <w:pPr>
              <w:pStyle w:val="Tabelle9"/>
              <w:rPr>
                <w:b/>
                <w:bCs/>
              </w:rPr>
            </w:pPr>
            <w:r>
              <w:rPr>
                <w:b/>
                <w:bCs/>
              </w:rPr>
              <w:t>Clinic</w:t>
            </w:r>
            <w:r w:rsidR="00784758">
              <w:rPr>
                <w:b/>
                <w:bCs/>
              </w:rPr>
              <w:t>al</w:t>
            </w:r>
            <w:r>
              <w:rPr>
                <w:b/>
                <w:bCs/>
              </w:rPr>
              <w:t xml:space="preserve"> Transformation Lead</w:t>
            </w:r>
          </w:p>
        </w:tc>
        <w:tc>
          <w:tcPr>
            <w:tcW w:w="6372" w:type="dxa"/>
          </w:tcPr>
          <w:p w14:paraId="5457A5BE" w14:textId="77777777" w:rsidR="00E172F5" w:rsidRDefault="00E172F5" w:rsidP="00916935">
            <w:pPr>
              <w:pStyle w:val="Tabelle9"/>
            </w:pPr>
          </w:p>
        </w:tc>
      </w:tr>
      <w:tr w:rsidR="000173D8" w:rsidRPr="002D38C6" w14:paraId="6E00B58D" w14:textId="77777777" w:rsidTr="00784758">
        <w:trPr>
          <w:trHeight w:val="42"/>
        </w:trPr>
        <w:tc>
          <w:tcPr>
            <w:tcW w:w="2972" w:type="dxa"/>
            <w:shd w:val="clear" w:color="auto" w:fill="F2F2F2" w:themeFill="background1" w:themeFillShade="F2"/>
          </w:tcPr>
          <w:p w14:paraId="1EC4651B" w14:textId="455B9D14" w:rsidR="000173D8" w:rsidRPr="00AF16B0" w:rsidRDefault="000173D8" w:rsidP="00916935">
            <w:pPr>
              <w:pStyle w:val="Tabelle9"/>
              <w:rPr>
                <w:b/>
                <w:bCs/>
              </w:rPr>
            </w:pPr>
            <w:r w:rsidRPr="00AF16B0">
              <w:rPr>
                <w:b/>
                <w:bCs/>
              </w:rPr>
              <w:t>Projektkategorie</w:t>
            </w:r>
          </w:p>
        </w:tc>
        <w:tc>
          <w:tcPr>
            <w:tcW w:w="6372" w:type="dxa"/>
          </w:tcPr>
          <w:p w14:paraId="093DD284" w14:textId="03266312" w:rsidR="002240B7" w:rsidRDefault="00E57DC3" w:rsidP="002240B7">
            <w:pPr>
              <w:pStyle w:val="Tabelle9"/>
            </w:pPr>
            <w:sdt>
              <w:sdtPr>
                <w:rPr>
                  <w:rFonts w:cs="Arial"/>
                </w:rPr>
                <w:id w:val="-809086998"/>
                <w14:checkbox>
                  <w14:checked w14:val="1"/>
                  <w14:checkedState w14:val="2612" w14:font="MS Gothic"/>
                  <w14:uncheckedState w14:val="2610" w14:font="MS Gothic"/>
                </w14:checkbox>
              </w:sdtPr>
              <w:sdtEndPr/>
              <w:sdtContent>
                <w:r w:rsidR="00784758">
                  <w:rPr>
                    <w:rFonts w:ascii="MS Gothic" w:eastAsia="MS Gothic" w:hAnsi="MS Gothic" w:cs="Arial" w:hint="eastAsia"/>
                  </w:rPr>
                  <w:t>☒</w:t>
                </w:r>
              </w:sdtContent>
            </w:sdt>
            <w:r w:rsidR="00784758">
              <w:t xml:space="preserve"> </w:t>
            </w:r>
            <w:r w:rsidR="002240B7">
              <w:t>A: Strategisches Projekt</w:t>
            </w:r>
          </w:p>
          <w:p w14:paraId="23C1BF49" w14:textId="6F8B9331" w:rsidR="002240B7" w:rsidRDefault="00E57DC3" w:rsidP="002240B7">
            <w:pPr>
              <w:pStyle w:val="Tabelle9"/>
            </w:pPr>
            <w:sdt>
              <w:sdtPr>
                <w:rPr>
                  <w:rFonts w:cs="Arial"/>
                </w:rPr>
                <w:id w:val="-446312896"/>
                <w14:checkbox>
                  <w14:checked w14:val="1"/>
                  <w14:checkedState w14:val="2612" w14:font="MS Gothic"/>
                  <w14:uncheckedState w14:val="2610" w14:font="MS Gothic"/>
                </w14:checkbox>
              </w:sdtPr>
              <w:sdtEndPr/>
              <w:sdtContent>
                <w:r w:rsidR="00784758">
                  <w:rPr>
                    <w:rFonts w:ascii="MS Gothic" w:eastAsia="MS Gothic" w:hAnsi="MS Gothic" w:cs="Arial" w:hint="eastAsia"/>
                  </w:rPr>
                  <w:t>☒</w:t>
                </w:r>
              </w:sdtContent>
            </w:sdt>
            <w:r w:rsidR="00784758">
              <w:t xml:space="preserve"> </w:t>
            </w:r>
            <w:r w:rsidR="002240B7">
              <w:t>B</w:t>
            </w:r>
            <w:r w:rsidR="00C02F06">
              <w:t xml:space="preserve">: </w:t>
            </w:r>
            <w:r w:rsidR="002240B7">
              <w:t>Projekt der Gesch</w:t>
            </w:r>
            <w:r w:rsidR="002240B7">
              <w:rPr>
                <w:rFonts w:cs="Arial"/>
              </w:rPr>
              <w:t>ä</w:t>
            </w:r>
            <w:r w:rsidR="002240B7">
              <w:t>ftsleitung</w:t>
            </w:r>
          </w:p>
          <w:p w14:paraId="6F676E55" w14:textId="7685CF6F" w:rsidR="000173D8" w:rsidRDefault="00E57DC3" w:rsidP="002240B7">
            <w:pPr>
              <w:pStyle w:val="Tabelle9"/>
            </w:pPr>
            <w:sdt>
              <w:sdtPr>
                <w:rPr>
                  <w:rFonts w:cs="Arial"/>
                </w:rPr>
                <w:id w:val="-1321959257"/>
                <w14:checkbox>
                  <w14:checked w14:val="1"/>
                  <w14:checkedState w14:val="2612" w14:font="MS Gothic"/>
                  <w14:uncheckedState w14:val="2610" w14:font="MS Gothic"/>
                </w14:checkbox>
              </w:sdtPr>
              <w:sdtEndPr/>
              <w:sdtContent>
                <w:r w:rsidR="00784758">
                  <w:rPr>
                    <w:rFonts w:ascii="MS Gothic" w:eastAsia="MS Gothic" w:hAnsi="MS Gothic" w:cs="Arial" w:hint="eastAsia"/>
                  </w:rPr>
                  <w:t>☒</w:t>
                </w:r>
              </w:sdtContent>
            </w:sdt>
            <w:r w:rsidR="00784758">
              <w:t xml:space="preserve"> </w:t>
            </w:r>
            <w:r w:rsidR="002240B7">
              <w:t>C: Projekt der Direktion</w:t>
            </w:r>
          </w:p>
        </w:tc>
      </w:tr>
    </w:tbl>
    <w:p w14:paraId="29A281D3" w14:textId="1032E9C9" w:rsidR="00946A0E" w:rsidRDefault="00946A0E" w:rsidP="00335715"/>
    <w:p w14:paraId="671CE64B" w14:textId="0A9A0C89" w:rsidR="004745FD" w:rsidRPr="004745FD" w:rsidRDefault="004745FD" w:rsidP="00335715">
      <w:pPr>
        <w:rPr>
          <w:b/>
          <w:bCs/>
        </w:rPr>
      </w:pPr>
      <w:r w:rsidRPr="004745FD">
        <w:rPr>
          <w:b/>
          <w:bCs/>
        </w:rPr>
        <w:t>Versionierung und Änderungstracking</w:t>
      </w:r>
    </w:p>
    <w:tbl>
      <w:tblPr>
        <w:tblStyle w:val="Tabellenraster"/>
        <w:tblW w:w="0" w:type="auto"/>
        <w:tblLook w:val="04A0" w:firstRow="1" w:lastRow="0" w:firstColumn="1" w:lastColumn="0" w:noHBand="0" w:noVBand="1"/>
      </w:tblPr>
      <w:tblGrid>
        <w:gridCol w:w="988"/>
        <w:gridCol w:w="1417"/>
        <w:gridCol w:w="6939"/>
      </w:tblGrid>
      <w:tr w:rsidR="004745FD" w:rsidRPr="00AF16B0" w14:paraId="56C679DE" w14:textId="63F58F72" w:rsidTr="00B208CF">
        <w:tc>
          <w:tcPr>
            <w:tcW w:w="988" w:type="dxa"/>
            <w:shd w:val="clear" w:color="auto" w:fill="F2F2F2" w:themeFill="background1" w:themeFillShade="F2"/>
          </w:tcPr>
          <w:p w14:paraId="6C74F6AF" w14:textId="77777777" w:rsidR="004745FD" w:rsidRPr="00AF16B0" w:rsidRDefault="004745FD" w:rsidP="00974C3F">
            <w:pPr>
              <w:pStyle w:val="Tabelle9"/>
              <w:rPr>
                <w:b/>
                <w:bCs/>
              </w:rPr>
            </w:pPr>
            <w:r w:rsidRPr="00AF16B0">
              <w:rPr>
                <w:b/>
                <w:bCs/>
              </w:rPr>
              <w:t>Version</w:t>
            </w:r>
          </w:p>
        </w:tc>
        <w:tc>
          <w:tcPr>
            <w:tcW w:w="1417" w:type="dxa"/>
            <w:shd w:val="clear" w:color="auto" w:fill="F2F2F2" w:themeFill="background1" w:themeFillShade="F2"/>
          </w:tcPr>
          <w:p w14:paraId="5E289AC6" w14:textId="078E3146" w:rsidR="004745FD" w:rsidRPr="00AF16B0" w:rsidRDefault="004745FD" w:rsidP="00974C3F">
            <w:pPr>
              <w:pStyle w:val="Tabelle9"/>
              <w:rPr>
                <w:b/>
                <w:bCs/>
              </w:rPr>
            </w:pPr>
            <w:r w:rsidRPr="00AF16B0">
              <w:rPr>
                <w:b/>
                <w:bCs/>
              </w:rPr>
              <w:t>Datum</w:t>
            </w:r>
          </w:p>
        </w:tc>
        <w:tc>
          <w:tcPr>
            <w:tcW w:w="6939" w:type="dxa"/>
            <w:shd w:val="clear" w:color="auto" w:fill="F2F2F2" w:themeFill="background1" w:themeFillShade="F2"/>
          </w:tcPr>
          <w:p w14:paraId="5E8CFF06" w14:textId="7DF9F5C3" w:rsidR="004745FD" w:rsidRPr="00AF16B0" w:rsidRDefault="00B208CF" w:rsidP="00974C3F">
            <w:pPr>
              <w:pStyle w:val="Tabelle9"/>
              <w:rPr>
                <w:b/>
                <w:bCs/>
              </w:rPr>
            </w:pPr>
            <w:r w:rsidRPr="00AF16B0">
              <w:rPr>
                <w:b/>
                <w:bCs/>
              </w:rPr>
              <w:t>Änderung</w:t>
            </w:r>
          </w:p>
        </w:tc>
      </w:tr>
      <w:tr w:rsidR="004745FD" w:rsidRPr="002D38C6" w14:paraId="65574020" w14:textId="39BBBCBC" w:rsidTr="00B208CF">
        <w:tc>
          <w:tcPr>
            <w:tcW w:w="988" w:type="dxa"/>
          </w:tcPr>
          <w:p w14:paraId="173E0E9F" w14:textId="7B9BCE23" w:rsidR="004745FD" w:rsidRPr="002D38C6" w:rsidRDefault="004745FD" w:rsidP="00974C3F">
            <w:pPr>
              <w:pStyle w:val="Tabelle9"/>
            </w:pPr>
          </w:p>
        </w:tc>
        <w:tc>
          <w:tcPr>
            <w:tcW w:w="1417" w:type="dxa"/>
          </w:tcPr>
          <w:p w14:paraId="42C39C7D" w14:textId="7956377E" w:rsidR="004745FD" w:rsidRPr="002D38C6" w:rsidRDefault="004745FD" w:rsidP="00974C3F">
            <w:pPr>
              <w:pStyle w:val="Tabelle9"/>
            </w:pPr>
          </w:p>
        </w:tc>
        <w:tc>
          <w:tcPr>
            <w:tcW w:w="6939" w:type="dxa"/>
          </w:tcPr>
          <w:p w14:paraId="72443A75" w14:textId="77777777" w:rsidR="004745FD" w:rsidRDefault="004745FD" w:rsidP="00974C3F">
            <w:pPr>
              <w:pStyle w:val="Tabelle9"/>
            </w:pPr>
          </w:p>
        </w:tc>
      </w:tr>
      <w:tr w:rsidR="004745FD" w:rsidRPr="002D38C6" w14:paraId="1222CED0" w14:textId="3659EDF4" w:rsidTr="00B208CF">
        <w:trPr>
          <w:trHeight w:val="42"/>
        </w:trPr>
        <w:tc>
          <w:tcPr>
            <w:tcW w:w="988" w:type="dxa"/>
          </w:tcPr>
          <w:p w14:paraId="5F43E7DC" w14:textId="6B6C98C1" w:rsidR="004745FD" w:rsidRPr="002D38C6" w:rsidRDefault="004745FD" w:rsidP="00974C3F">
            <w:pPr>
              <w:pStyle w:val="Tabelle9"/>
            </w:pPr>
          </w:p>
        </w:tc>
        <w:tc>
          <w:tcPr>
            <w:tcW w:w="1417" w:type="dxa"/>
          </w:tcPr>
          <w:p w14:paraId="4B22D3C3" w14:textId="23400E2D" w:rsidR="004745FD" w:rsidRPr="002D38C6" w:rsidRDefault="004745FD" w:rsidP="00974C3F">
            <w:pPr>
              <w:pStyle w:val="Tabelle9"/>
            </w:pPr>
          </w:p>
        </w:tc>
        <w:tc>
          <w:tcPr>
            <w:tcW w:w="6939" w:type="dxa"/>
          </w:tcPr>
          <w:p w14:paraId="330A6D74" w14:textId="77777777" w:rsidR="004745FD" w:rsidRDefault="004745FD" w:rsidP="00974C3F">
            <w:pPr>
              <w:pStyle w:val="Tabelle9"/>
            </w:pPr>
          </w:p>
        </w:tc>
      </w:tr>
      <w:tr w:rsidR="00296572" w:rsidRPr="002D38C6" w14:paraId="5A103399" w14:textId="77777777" w:rsidTr="00B208CF">
        <w:trPr>
          <w:trHeight w:val="42"/>
        </w:trPr>
        <w:tc>
          <w:tcPr>
            <w:tcW w:w="988" w:type="dxa"/>
          </w:tcPr>
          <w:p w14:paraId="0478851A" w14:textId="77777777" w:rsidR="00296572" w:rsidRPr="002D38C6" w:rsidRDefault="00296572" w:rsidP="00974C3F">
            <w:pPr>
              <w:pStyle w:val="Tabelle9"/>
            </w:pPr>
          </w:p>
        </w:tc>
        <w:tc>
          <w:tcPr>
            <w:tcW w:w="1417" w:type="dxa"/>
          </w:tcPr>
          <w:p w14:paraId="1E96E043" w14:textId="77777777" w:rsidR="00296572" w:rsidRPr="002D38C6" w:rsidRDefault="00296572" w:rsidP="00974C3F">
            <w:pPr>
              <w:pStyle w:val="Tabelle9"/>
            </w:pPr>
          </w:p>
        </w:tc>
        <w:tc>
          <w:tcPr>
            <w:tcW w:w="6939" w:type="dxa"/>
          </w:tcPr>
          <w:p w14:paraId="1D261C16" w14:textId="77777777" w:rsidR="00296572" w:rsidRDefault="00296572" w:rsidP="00974C3F">
            <w:pPr>
              <w:pStyle w:val="Tabelle9"/>
            </w:pPr>
          </w:p>
        </w:tc>
      </w:tr>
    </w:tbl>
    <w:p w14:paraId="305C6B95" w14:textId="77777777" w:rsidR="003E05DC" w:rsidRDefault="003E05DC" w:rsidP="003E05DC">
      <w:pPr>
        <w:rPr>
          <w:b/>
          <w:bCs/>
        </w:rPr>
      </w:pPr>
    </w:p>
    <w:p w14:paraId="26489DEE" w14:textId="77777777" w:rsidR="003E05DC" w:rsidRDefault="003E05DC">
      <w:pPr>
        <w:spacing w:after="0"/>
        <w:rPr>
          <w:b/>
          <w:bCs/>
        </w:rPr>
      </w:pPr>
      <w:r>
        <w:rPr>
          <w:b/>
          <w:bCs/>
        </w:rPr>
        <w:br w:type="page"/>
      </w:r>
    </w:p>
    <w:p w14:paraId="3DF7854D" w14:textId="514384C0" w:rsidR="003E05DC" w:rsidRPr="004745FD" w:rsidRDefault="003E05DC" w:rsidP="003E05DC">
      <w:pPr>
        <w:rPr>
          <w:b/>
          <w:bCs/>
        </w:rPr>
      </w:pPr>
      <w:r w:rsidRPr="003E05DC">
        <w:rPr>
          <w:b/>
          <w:bCs/>
        </w:rPr>
        <w:lastRenderedPageBreak/>
        <w:t>Zusammenfassung der Hauptänderungen im Projekt seit dem letzten Vertrag</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40"/>
        <w:gridCol w:w="7016"/>
      </w:tblGrid>
      <w:tr w:rsidR="00E86F4F" w:rsidRPr="00AD0DBE" w14:paraId="1507FC18" w14:textId="77777777" w:rsidTr="00E836A6">
        <w:tc>
          <w:tcPr>
            <w:tcW w:w="2340" w:type="dxa"/>
            <w:shd w:val="clear" w:color="auto" w:fill="F2F2F2" w:themeFill="background1" w:themeFillShade="F2"/>
            <w:vAlign w:val="center"/>
          </w:tcPr>
          <w:p w14:paraId="53324E30" w14:textId="77777777" w:rsidR="00E86F4F" w:rsidRPr="003E05DC" w:rsidRDefault="00E86F4F" w:rsidP="003E05DC">
            <w:pPr>
              <w:pStyle w:val="Tabelle9"/>
              <w:rPr>
                <w:b/>
                <w:bCs/>
              </w:rPr>
            </w:pPr>
            <w:r w:rsidRPr="003E05DC">
              <w:rPr>
                <w:b/>
                <w:bCs/>
              </w:rPr>
              <w:t>Scope</w:t>
            </w:r>
          </w:p>
        </w:tc>
        <w:tc>
          <w:tcPr>
            <w:tcW w:w="7016" w:type="dxa"/>
          </w:tcPr>
          <w:p w14:paraId="4BEE6E3D" w14:textId="77777777" w:rsidR="00E86F4F" w:rsidRPr="00AD0DBE" w:rsidRDefault="00E86F4F" w:rsidP="003E05DC">
            <w:pPr>
              <w:pStyle w:val="Tabelle9"/>
            </w:pPr>
          </w:p>
        </w:tc>
      </w:tr>
      <w:tr w:rsidR="00E86F4F" w:rsidRPr="00AD0DBE" w14:paraId="7626D592" w14:textId="77777777" w:rsidTr="00E836A6">
        <w:tc>
          <w:tcPr>
            <w:tcW w:w="2340" w:type="dxa"/>
            <w:shd w:val="clear" w:color="auto" w:fill="F2F2F2" w:themeFill="background1" w:themeFillShade="F2"/>
            <w:vAlign w:val="center"/>
          </w:tcPr>
          <w:p w14:paraId="6E5EE7B4" w14:textId="2C4393FC" w:rsidR="00E86F4F" w:rsidRPr="003E05DC" w:rsidRDefault="00AD0DBE" w:rsidP="003E05DC">
            <w:pPr>
              <w:pStyle w:val="Tabelle9"/>
              <w:rPr>
                <w:b/>
                <w:bCs/>
              </w:rPr>
            </w:pPr>
            <w:r w:rsidRPr="003E05DC">
              <w:rPr>
                <w:b/>
                <w:bCs/>
              </w:rPr>
              <w:t>Zeitplan</w:t>
            </w:r>
          </w:p>
        </w:tc>
        <w:tc>
          <w:tcPr>
            <w:tcW w:w="7016" w:type="dxa"/>
          </w:tcPr>
          <w:p w14:paraId="49EBCD11" w14:textId="77777777" w:rsidR="00E86F4F" w:rsidRPr="00AD0DBE" w:rsidRDefault="00E86F4F" w:rsidP="003E05DC">
            <w:pPr>
              <w:pStyle w:val="Tabelle9"/>
            </w:pPr>
          </w:p>
        </w:tc>
      </w:tr>
      <w:tr w:rsidR="00E86F4F" w:rsidRPr="00AD0DBE" w14:paraId="63E73D21" w14:textId="77777777" w:rsidTr="00E836A6">
        <w:tc>
          <w:tcPr>
            <w:tcW w:w="2340" w:type="dxa"/>
            <w:shd w:val="clear" w:color="auto" w:fill="F2F2F2" w:themeFill="background1" w:themeFillShade="F2"/>
            <w:vAlign w:val="center"/>
          </w:tcPr>
          <w:p w14:paraId="4ADC3E6B" w14:textId="7397885E" w:rsidR="00E86F4F" w:rsidRPr="003E05DC" w:rsidRDefault="00AD0DBE" w:rsidP="003E05DC">
            <w:pPr>
              <w:pStyle w:val="Tabelle9"/>
              <w:rPr>
                <w:b/>
                <w:bCs/>
              </w:rPr>
            </w:pPr>
            <w:r w:rsidRPr="003E05DC">
              <w:rPr>
                <w:b/>
                <w:bCs/>
              </w:rPr>
              <w:t xml:space="preserve">Ressourcen </w:t>
            </w:r>
            <w:r w:rsidR="003E05DC">
              <w:rPr>
                <w:b/>
                <w:bCs/>
              </w:rPr>
              <w:t xml:space="preserve">/ </w:t>
            </w:r>
            <w:r w:rsidRPr="003E05DC">
              <w:rPr>
                <w:b/>
                <w:bCs/>
              </w:rPr>
              <w:t>Budget</w:t>
            </w:r>
          </w:p>
        </w:tc>
        <w:tc>
          <w:tcPr>
            <w:tcW w:w="7016" w:type="dxa"/>
          </w:tcPr>
          <w:p w14:paraId="7E537CCA" w14:textId="77777777" w:rsidR="00E86F4F" w:rsidRPr="00AD0DBE" w:rsidRDefault="00E86F4F" w:rsidP="003E05DC">
            <w:pPr>
              <w:pStyle w:val="Tabelle9"/>
            </w:pPr>
          </w:p>
        </w:tc>
      </w:tr>
      <w:tr w:rsidR="00E86F4F" w:rsidRPr="00AD0DBE" w14:paraId="203C4FF5" w14:textId="77777777" w:rsidTr="00E836A6">
        <w:tc>
          <w:tcPr>
            <w:tcW w:w="2340" w:type="dxa"/>
            <w:shd w:val="clear" w:color="auto" w:fill="F2F2F2" w:themeFill="background1" w:themeFillShade="F2"/>
            <w:vAlign w:val="center"/>
          </w:tcPr>
          <w:p w14:paraId="3920FC9F" w14:textId="71524C44" w:rsidR="00E86F4F" w:rsidRPr="003E05DC" w:rsidRDefault="00AD0DBE" w:rsidP="003E05DC">
            <w:pPr>
              <w:pStyle w:val="Tabelle9"/>
              <w:rPr>
                <w:b/>
                <w:bCs/>
              </w:rPr>
            </w:pPr>
            <w:r w:rsidRPr="003E05DC">
              <w:rPr>
                <w:b/>
                <w:bCs/>
              </w:rPr>
              <w:t>Annahmen</w:t>
            </w:r>
          </w:p>
        </w:tc>
        <w:tc>
          <w:tcPr>
            <w:tcW w:w="7016" w:type="dxa"/>
          </w:tcPr>
          <w:p w14:paraId="41882D3D" w14:textId="77777777" w:rsidR="00E86F4F" w:rsidRPr="00AD0DBE" w:rsidRDefault="00E86F4F" w:rsidP="003E05DC">
            <w:pPr>
              <w:pStyle w:val="Tabelle9"/>
            </w:pPr>
          </w:p>
        </w:tc>
      </w:tr>
      <w:tr w:rsidR="00E86F4F" w:rsidRPr="00AD0DBE" w14:paraId="1A4D7B8B" w14:textId="77777777" w:rsidTr="00E836A6">
        <w:tc>
          <w:tcPr>
            <w:tcW w:w="2340" w:type="dxa"/>
            <w:shd w:val="clear" w:color="auto" w:fill="F2F2F2" w:themeFill="background1" w:themeFillShade="F2"/>
            <w:vAlign w:val="center"/>
          </w:tcPr>
          <w:p w14:paraId="44D438D4" w14:textId="076F24DA" w:rsidR="00E86F4F" w:rsidRPr="003E05DC" w:rsidRDefault="00AD0DBE" w:rsidP="003E05DC">
            <w:pPr>
              <w:pStyle w:val="Tabelle9"/>
              <w:rPr>
                <w:b/>
                <w:bCs/>
              </w:rPr>
            </w:pPr>
            <w:r w:rsidRPr="003E05DC">
              <w:rPr>
                <w:b/>
                <w:bCs/>
              </w:rPr>
              <w:t>Key Projekt Risiken</w:t>
            </w:r>
          </w:p>
        </w:tc>
        <w:tc>
          <w:tcPr>
            <w:tcW w:w="7016" w:type="dxa"/>
          </w:tcPr>
          <w:p w14:paraId="1C94FA27" w14:textId="77777777" w:rsidR="00E86F4F" w:rsidRPr="00AD0DBE" w:rsidRDefault="00E86F4F" w:rsidP="003E05DC">
            <w:pPr>
              <w:pStyle w:val="Tabelle9"/>
            </w:pPr>
          </w:p>
        </w:tc>
      </w:tr>
      <w:tr w:rsidR="00E86F4F" w:rsidRPr="00AD0DBE" w14:paraId="59C8F8BA" w14:textId="77777777" w:rsidTr="00E836A6">
        <w:tc>
          <w:tcPr>
            <w:tcW w:w="2340" w:type="dxa"/>
            <w:shd w:val="clear" w:color="auto" w:fill="F2F2F2" w:themeFill="background1" w:themeFillShade="F2"/>
            <w:vAlign w:val="center"/>
          </w:tcPr>
          <w:p w14:paraId="29894104" w14:textId="28E057FE" w:rsidR="00E86F4F" w:rsidRPr="003E05DC" w:rsidRDefault="00AD0DBE" w:rsidP="003E05DC">
            <w:pPr>
              <w:pStyle w:val="Tabelle9"/>
              <w:rPr>
                <w:b/>
                <w:bCs/>
              </w:rPr>
            </w:pPr>
            <w:r w:rsidRPr="003E05DC">
              <w:rPr>
                <w:b/>
                <w:bCs/>
              </w:rPr>
              <w:t>Andere</w:t>
            </w:r>
          </w:p>
        </w:tc>
        <w:tc>
          <w:tcPr>
            <w:tcW w:w="7016" w:type="dxa"/>
          </w:tcPr>
          <w:p w14:paraId="118FEECD" w14:textId="77777777" w:rsidR="00E86F4F" w:rsidRPr="00AD0DBE" w:rsidRDefault="00E86F4F" w:rsidP="003E05DC">
            <w:pPr>
              <w:pStyle w:val="Tabelle9"/>
            </w:pPr>
          </w:p>
        </w:tc>
      </w:tr>
    </w:tbl>
    <w:p w14:paraId="29F9238D" w14:textId="77777777" w:rsidR="00E86F4F" w:rsidRDefault="00E86F4F" w:rsidP="00335715"/>
    <w:p w14:paraId="213BC9BF" w14:textId="03273D3F" w:rsidR="00EE664F" w:rsidRDefault="00A66E06" w:rsidP="00EB1A6F">
      <w:r w:rsidRPr="00EE10CB">
        <w:rPr>
          <w:color w:val="007BB8"/>
        </w:rPr>
        <w:t>In blau</w:t>
      </w:r>
      <w:r w:rsidR="00EE10CB" w:rsidRPr="00EE10CB">
        <w:rPr>
          <w:color w:val="007BB8"/>
        </w:rPr>
        <w:t>er Schrift</w:t>
      </w:r>
      <w:r w:rsidRPr="00EE10CB">
        <w:rPr>
          <w:color w:val="007BB8"/>
        </w:rPr>
        <w:t>: Hinweise für die Erstellung des Projekt</w:t>
      </w:r>
      <w:r w:rsidR="00FE6760">
        <w:rPr>
          <w:color w:val="007BB8"/>
        </w:rPr>
        <w:t>vertrages</w:t>
      </w:r>
      <w:r w:rsidR="00EE10CB" w:rsidRPr="00EE10CB">
        <w:rPr>
          <w:color w:val="007BB8"/>
        </w:rPr>
        <w:t>, nach Erstellung löschen.</w:t>
      </w:r>
      <w:r w:rsidR="00EE664F">
        <w:br w:type="page"/>
      </w:r>
    </w:p>
    <w:sdt>
      <w:sdtPr>
        <w:rPr>
          <w:rFonts w:ascii="Arial" w:eastAsia="Times New Roman" w:hAnsi="Arial" w:cs="Times New Roman"/>
          <w:color w:val="auto"/>
          <w:sz w:val="20"/>
          <w:szCs w:val="20"/>
          <w:lang w:val="de-DE"/>
        </w:rPr>
        <w:id w:val="770521121"/>
        <w:docPartObj>
          <w:docPartGallery w:val="Table of Contents"/>
          <w:docPartUnique/>
        </w:docPartObj>
      </w:sdtPr>
      <w:sdtEndPr>
        <w:rPr>
          <w:b/>
          <w:bCs/>
        </w:rPr>
      </w:sdtEndPr>
      <w:sdtContent>
        <w:p w14:paraId="736F7B55" w14:textId="2689FE8C" w:rsidR="00951D6A" w:rsidRPr="00951D6A" w:rsidRDefault="00951D6A">
          <w:pPr>
            <w:pStyle w:val="Inhaltsverzeichnisberschrift"/>
            <w:rPr>
              <w:rStyle w:val="berschrift1Zchn"/>
              <w:rFonts w:ascii="Arial" w:hAnsi="Arial"/>
              <w:color w:val="auto"/>
            </w:rPr>
          </w:pPr>
          <w:r w:rsidRPr="00951D6A">
            <w:rPr>
              <w:rStyle w:val="berschrift1Zchn"/>
              <w:rFonts w:ascii="Arial" w:hAnsi="Arial"/>
              <w:color w:val="auto"/>
              <w:lang w:val="de-DE"/>
            </w:rPr>
            <w:t>Inhalt</w:t>
          </w:r>
        </w:p>
        <w:p w14:paraId="1D81463D" w14:textId="5AFF4AEA" w:rsidR="00076AA6" w:rsidRDefault="00951D6A">
          <w:pPr>
            <w:pStyle w:val="Verzeichnis1"/>
            <w:tabs>
              <w:tab w:val="right" w:leader="dot" w:pos="9344"/>
            </w:tabs>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33360931" w:history="1">
            <w:r w:rsidR="00076AA6" w:rsidRPr="007273C3">
              <w:rPr>
                <w:rStyle w:val="Hyperlink"/>
                <w:noProof/>
              </w:rPr>
              <w:t>Ziel, Zweck und Handhabung des Projektvertrages</w:t>
            </w:r>
            <w:r w:rsidR="00076AA6">
              <w:rPr>
                <w:noProof/>
                <w:webHidden/>
              </w:rPr>
              <w:tab/>
            </w:r>
            <w:r w:rsidR="00076AA6">
              <w:rPr>
                <w:noProof/>
                <w:webHidden/>
              </w:rPr>
              <w:fldChar w:fldCharType="begin"/>
            </w:r>
            <w:r w:rsidR="00076AA6">
              <w:rPr>
                <w:noProof/>
                <w:webHidden/>
              </w:rPr>
              <w:instrText xml:space="preserve"> PAGEREF _Toc233360931 \h </w:instrText>
            </w:r>
            <w:r w:rsidR="00076AA6">
              <w:rPr>
                <w:noProof/>
                <w:webHidden/>
              </w:rPr>
            </w:r>
            <w:r w:rsidR="00076AA6">
              <w:rPr>
                <w:noProof/>
                <w:webHidden/>
              </w:rPr>
              <w:fldChar w:fldCharType="separate"/>
            </w:r>
            <w:r w:rsidR="00076AA6">
              <w:rPr>
                <w:noProof/>
                <w:webHidden/>
              </w:rPr>
              <w:t>4</w:t>
            </w:r>
            <w:r w:rsidR="00076AA6">
              <w:rPr>
                <w:noProof/>
                <w:webHidden/>
              </w:rPr>
              <w:fldChar w:fldCharType="end"/>
            </w:r>
          </w:hyperlink>
        </w:p>
        <w:p w14:paraId="03705EBE" w14:textId="5D9F6D26" w:rsidR="00076AA6" w:rsidRDefault="00076AA6">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32" w:history="1">
            <w:r w:rsidRPr="007273C3">
              <w:rPr>
                <w:rStyle w:val="Hyperlink"/>
                <w:noProof/>
              </w:rPr>
              <w:t>1</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Ausgangslage / Problembeschreibung</w:t>
            </w:r>
            <w:r>
              <w:rPr>
                <w:noProof/>
                <w:webHidden/>
              </w:rPr>
              <w:tab/>
            </w:r>
            <w:r>
              <w:rPr>
                <w:noProof/>
                <w:webHidden/>
              </w:rPr>
              <w:fldChar w:fldCharType="begin"/>
            </w:r>
            <w:r>
              <w:rPr>
                <w:noProof/>
                <w:webHidden/>
              </w:rPr>
              <w:instrText xml:space="preserve"> PAGEREF _Toc233360932 \h </w:instrText>
            </w:r>
            <w:r>
              <w:rPr>
                <w:noProof/>
                <w:webHidden/>
              </w:rPr>
            </w:r>
            <w:r>
              <w:rPr>
                <w:noProof/>
                <w:webHidden/>
              </w:rPr>
              <w:fldChar w:fldCharType="separate"/>
            </w:r>
            <w:r>
              <w:rPr>
                <w:noProof/>
                <w:webHidden/>
              </w:rPr>
              <w:t>5</w:t>
            </w:r>
            <w:r>
              <w:rPr>
                <w:noProof/>
                <w:webHidden/>
              </w:rPr>
              <w:fldChar w:fldCharType="end"/>
            </w:r>
          </w:hyperlink>
        </w:p>
        <w:p w14:paraId="08EF4491" w14:textId="47D466D8" w:rsidR="00076AA6" w:rsidRDefault="00076AA6">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33" w:history="1">
            <w:r w:rsidRPr="007273C3">
              <w:rPr>
                <w:rStyle w:val="Hyperlink"/>
                <w:noProof/>
              </w:rPr>
              <w:t>2</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Strategiebezug</w:t>
            </w:r>
            <w:r>
              <w:rPr>
                <w:noProof/>
                <w:webHidden/>
              </w:rPr>
              <w:tab/>
            </w:r>
            <w:r>
              <w:rPr>
                <w:noProof/>
                <w:webHidden/>
              </w:rPr>
              <w:fldChar w:fldCharType="begin"/>
            </w:r>
            <w:r>
              <w:rPr>
                <w:noProof/>
                <w:webHidden/>
              </w:rPr>
              <w:instrText xml:space="preserve"> PAGEREF _Toc233360933 \h </w:instrText>
            </w:r>
            <w:r>
              <w:rPr>
                <w:noProof/>
                <w:webHidden/>
              </w:rPr>
            </w:r>
            <w:r>
              <w:rPr>
                <w:noProof/>
                <w:webHidden/>
              </w:rPr>
              <w:fldChar w:fldCharType="separate"/>
            </w:r>
            <w:r>
              <w:rPr>
                <w:noProof/>
                <w:webHidden/>
              </w:rPr>
              <w:t>5</w:t>
            </w:r>
            <w:r>
              <w:rPr>
                <w:noProof/>
                <w:webHidden/>
              </w:rPr>
              <w:fldChar w:fldCharType="end"/>
            </w:r>
          </w:hyperlink>
        </w:p>
        <w:p w14:paraId="5E26223A" w14:textId="7065EFE0" w:rsidR="00076AA6" w:rsidRDefault="00076AA6">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34" w:history="1">
            <w:r w:rsidRPr="007273C3">
              <w:rPr>
                <w:rStyle w:val="Hyperlink"/>
                <w:noProof/>
              </w:rPr>
              <w:t>3</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Ziele und Nutzenbeitrag</w:t>
            </w:r>
            <w:r>
              <w:rPr>
                <w:noProof/>
                <w:webHidden/>
              </w:rPr>
              <w:tab/>
            </w:r>
            <w:r>
              <w:rPr>
                <w:noProof/>
                <w:webHidden/>
              </w:rPr>
              <w:fldChar w:fldCharType="begin"/>
            </w:r>
            <w:r>
              <w:rPr>
                <w:noProof/>
                <w:webHidden/>
              </w:rPr>
              <w:instrText xml:space="preserve"> PAGEREF _Toc233360934 \h </w:instrText>
            </w:r>
            <w:r>
              <w:rPr>
                <w:noProof/>
                <w:webHidden/>
              </w:rPr>
            </w:r>
            <w:r>
              <w:rPr>
                <w:noProof/>
                <w:webHidden/>
              </w:rPr>
              <w:fldChar w:fldCharType="separate"/>
            </w:r>
            <w:r>
              <w:rPr>
                <w:noProof/>
                <w:webHidden/>
              </w:rPr>
              <w:t>5</w:t>
            </w:r>
            <w:r>
              <w:rPr>
                <w:noProof/>
                <w:webHidden/>
              </w:rPr>
              <w:fldChar w:fldCharType="end"/>
            </w:r>
          </w:hyperlink>
        </w:p>
        <w:p w14:paraId="77FBE3B5" w14:textId="4C9B67D1" w:rsidR="00076AA6" w:rsidRDefault="00076AA6">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35" w:history="1">
            <w:r w:rsidRPr="007273C3">
              <w:rPr>
                <w:rStyle w:val="Hyperlink"/>
                <w:noProof/>
              </w:rPr>
              <w:t>4</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Lösungsansatz</w:t>
            </w:r>
            <w:r>
              <w:rPr>
                <w:noProof/>
                <w:webHidden/>
              </w:rPr>
              <w:tab/>
            </w:r>
            <w:r>
              <w:rPr>
                <w:noProof/>
                <w:webHidden/>
              </w:rPr>
              <w:fldChar w:fldCharType="begin"/>
            </w:r>
            <w:r>
              <w:rPr>
                <w:noProof/>
                <w:webHidden/>
              </w:rPr>
              <w:instrText xml:space="preserve"> PAGEREF _Toc233360935 \h </w:instrText>
            </w:r>
            <w:r>
              <w:rPr>
                <w:noProof/>
                <w:webHidden/>
              </w:rPr>
            </w:r>
            <w:r>
              <w:rPr>
                <w:noProof/>
                <w:webHidden/>
              </w:rPr>
              <w:fldChar w:fldCharType="separate"/>
            </w:r>
            <w:r>
              <w:rPr>
                <w:noProof/>
                <w:webHidden/>
              </w:rPr>
              <w:t>5</w:t>
            </w:r>
            <w:r>
              <w:rPr>
                <w:noProof/>
                <w:webHidden/>
              </w:rPr>
              <w:fldChar w:fldCharType="end"/>
            </w:r>
          </w:hyperlink>
        </w:p>
        <w:p w14:paraId="155B9263" w14:textId="486B0E1D" w:rsidR="00076AA6" w:rsidRDefault="00076AA6">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36" w:history="1">
            <w:r w:rsidRPr="007273C3">
              <w:rPr>
                <w:rStyle w:val="Hyperlink"/>
                <w:noProof/>
              </w:rPr>
              <w:t>5</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Abgrenzung</w:t>
            </w:r>
            <w:r>
              <w:rPr>
                <w:noProof/>
                <w:webHidden/>
              </w:rPr>
              <w:tab/>
            </w:r>
            <w:r>
              <w:rPr>
                <w:noProof/>
                <w:webHidden/>
              </w:rPr>
              <w:fldChar w:fldCharType="begin"/>
            </w:r>
            <w:r>
              <w:rPr>
                <w:noProof/>
                <w:webHidden/>
              </w:rPr>
              <w:instrText xml:space="preserve"> PAGEREF _Toc233360936 \h </w:instrText>
            </w:r>
            <w:r>
              <w:rPr>
                <w:noProof/>
                <w:webHidden/>
              </w:rPr>
            </w:r>
            <w:r>
              <w:rPr>
                <w:noProof/>
                <w:webHidden/>
              </w:rPr>
              <w:fldChar w:fldCharType="separate"/>
            </w:r>
            <w:r>
              <w:rPr>
                <w:noProof/>
                <w:webHidden/>
              </w:rPr>
              <w:t>5</w:t>
            </w:r>
            <w:r>
              <w:rPr>
                <w:noProof/>
                <w:webHidden/>
              </w:rPr>
              <w:fldChar w:fldCharType="end"/>
            </w:r>
          </w:hyperlink>
        </w:p>
        <w:p w14:paraId="750BAEB6" w14:textId="0815C732" w:rsidR="00076AA6" w:rsidRDefault="00076AA6">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37" w:history="1">
            <w:r w:rsidRPr="007273C3">
              <w:rPr>
                <w:rStyle w:val="Hyperlink"/>
                <w:noProof/>
              </w:rPr>
              <w:t>6</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Abhängigkeiten von anderen Projekten / Schnittstellen</w:t>
            </w:r>
            <w:r>
              <w:rPr>
                <w:noProof/>
                <w:webHidden/>
              </w:rPr>
              <w:tab/>
            </w:r>
            <w:r>
              <w:rPr>
                <w:noProof/>
                <w:webHidden/>
              </w:rPr>
              <w:fldChar w:fldCharType="begin"/>
            </w:r>
            <w:r>
              <w:rPr>
                <w:noProof/>
                <w:webHidden/>
              </w:rPr>
              <w:instrText xml:space="preserve"> PAGEREF _Toc233360937 \h </w:instrText>
            </w:r>
            <w:r>
              <w:rPr>
                <w:noProof/>
                <w:webHidden/>
              </w:rPr>
            </w:r>
            <w:r>
              <w:rPr>
                <w:noProof/>
                <w:webHidden/>
              </w:rPr>
              <w:fldChar w:fldCharType="separate"/>
            </w:r>
            <w:r>
              <w:rPr>
                <w:noProof/>
                <w:webHidden/>
              </w:rPr>
              <w:t>5</w:t>
            </w:r>
            <w:r>
              <w:rPr>
                <w:noProof/>
                <w:webHidden/>
              </w:rPr>
              <w:fldChar w:fldCharType="end"/>
            </w:r>
          </w:hyperlink>
        </w:p>
        <w:p w14:paraId="5C3A78A6" w14:textId="1CAB3B49" w:rsidR="00076AA6" w:rsidRDefault="00076AA6">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38" w:history="1">
            <w:r w:rsidRPr="007273C3">
              <w:rPr>
                <w:rStyle w:val="Hyperlink"/>
                <w:noProof/>
              </w:rPr>
              <w:t>7</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Projektplanung und Lieferergebnisse</w:t>
            </w:r>
            <w:r>
              <w:rPr>
                <w:noProof/>
                <w:webHidden/>
              </w:rPr>
              <w:tab/>
            </w:r>
            <w:r>
              <w:rPr>
                <w:noProof/>
                <w:webHidden/>
              </w:rPr>
              <w:fldChar w:fldCharType="begin"/>
            </w:r>
            <w:r>
              <w:rPr>
                <w:noProof/>
                <w:webHidden/>
              </w:rPr>
              <w:instrText xml:space="preserve"> PAGEREF _Toc233360938 \h </w:instrText>
            </w:r>
            <w:r>
              <w:rPr>
                <w:noProof/>
                <w:webHidden/>
              </w:rPr>
            </w:r>
            <w:r>
              <w:rPr>
                <w:noProof/>
                <w:webHidden/>
              </w:rPr>
              <w:fldChar w:fldCharType="separate"/>
            </w:r>
            <w:r>
              <w:rPr>
                <w:noProof/>
                <w:webHidden/>
              </w:rPr>
              <w:t>5</w:t>
            </w:r>
            <w:r>
              <w:rPr>
                <w:noProof/>
                <w:webHidden/>
              </w:rPr>
              <w:fldChar w:fldCharType="end"/>
            </w:r>
          </w:hyperlink>
        </w:p>
        <w:p w14:paraId="4A334DF3" w14:textId="78EE5142" w:rsidR="00076AA6" w:rsidRDefault="00076AA6">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3360939" w:history="1">
            <w:r w:rsidRPr="007273C3">
              <w:rPr>
                <w:rStyle w:val="Hyperlink"/>
                <w:noProof/>
              </w:rPr>
              <w:t>7.1</w:t>
            </w:r>
            <w:r>
              <w:rPr>
                <w:rFonts w:eastAsiaTheme="minorEastAsia" w:cstheme="minorBidi"/>
                <w:smallCaps w:val="0"/>
                <w:noProof/>
                <w:kern w:val="2"/>
                <w:sz w:val="24"/>
                <w:szCs w:val="24"/>
                <w14:ligatures w14:val="standardContextual"/>
              </w:rPr>
              <w:tab/>
            </w:r>
            <w:r w:rsidRPr="007273C3">
              <w:rPr>
                <w:rStyle w:val="Hyperlink"/>
                <w:noProof/>
              </w:rPr>
              <w:t>Projektphasen und Lieferergebnisse</w:t>
            </w:r>
            <w:r>
              <w:rPr>
                <w:noProof/>
                <w:webHidden/>
              </w:rPr>
              <w:tab/>
            </w:r>
            <w:r>
              <w:rPr>
                <w:noProof/>
                <w:webHidden/>
              </w:rPr>
              <w:fldChar w:fldCharType="begin"/>
            </w:r>
            <w:r>
              <w:rPr>
                <w:noProof/>
                <w:webHidden/>
              </w:rPr>
              <w:instrText xml:space="preserve"> PAGEREF _Toc233360939 \h </w:instrText>
            </w:r>
            <w:r>
              <w:rPr>
                <w:noProof/>
                <w:webHidden/>
              </w:rPr>
            </w:r>
            <w:r>
              <w:rPr>
                <w:noProof/>
                <w:webHidden/>
              </w:rPr>
              <w:fldChar w:fldCharType="separate"/>
            </w:r>
            <w:r>
              <w:rPr>
                <w:noProof/>
                <w:webHidden/>
              </w:rPr>
              <w:t>6</w:t>
            </w:r>
            <w:r>
              <w:rPr>
                <w:noProof/>
                <w:webHidden/>
              </w:rPr>
              <w:fldChar w:fldCharType="end"/>
            </w:r>
          </w:hyperlink>
        </w:p>
        <w:p w14:paraId="2D422E5B" w14:textId="7AB9407A" w:rsidR="00076AA6" w:rsidRDefault="00076AA6">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3360940" w:history="1">
            <w:r w:rsidRPr="007273C3">
              <w:rPr>
                <w:rStyle w:val="Hyperlink"/>
                <w:noProof/>
              </w:rPr>
              <w:t>7.2</w:t>
            </w:r>
            <w:r>
              <w:rPr>
                <w:rFonts w:eastAsiaTheme="minorEastAsia" w:cstheme="minorBidi"/>
                <w:smallCaps w:val="0"/>
                <w:noProof/>
                <w:kern w:val="2"/>
                <w:sz w:val="24"/>
                <w:szCs w:val="24"/>
                <w14:ligatures w14:val="standardContextual"/>
              </w:rPr>
              <w:tab/>
            </w:r>
            <w:r w:rsidRPr="007273C3">
              <w:rPr>
                <w:rStyle w:val="Hyperlink"/>
                <w:noProof/>
              </w:rPr>
              <w:t>Zusammenfassung Projektplanung</w:t>
            </w:r>
            <w:r>
              <w:rPr>
                <w:noProof/>
                <w:webHidden/>
              </w:rPr>
              <w:tab/>
            </w:r>
            <w:r>
              <w:rPr>
                <w:noProof/>
                <w:webHidden/>
              </w:rPr>
              <w:fldChar w:fldCharType="begin"/>
            </w:r>
            <w:r>
              <w:rPr>
                <w:noProof/>
                <w:webHidden/>
              </w:rPr>
              <w:instrText xml:space="preserve"> PAGEREF _Toc233360940 \h </w:instrText>
            </w:r>
            <w:r>
              <w:rPr>
                <w:noProof/>
                <w:webHidden/>
              </w:rPr>
            </w:r>
            <w:r>
              <w:rPr>
                <w:noProof/>
                <w:webHidden/>
              </w:rPr>
              <w:fldChar w:fldCharType="separate"/>
            </w:r>
            <w:r>
              <w:rPr>
                <w:noProof/>
                <w:webHidden/>
              </w:rPr>
              <w:t>7</w:t>
            </w:r>
            <w:r>
              <w:rPr>
                <w:noProof/>
                <w:webHidden/>
              </w:rPr>
              <w:fldChar w:fldCharType="end"/>
            </w:r>
          </w:hyperlink>
        </w:p>
        <w:p w14:paraId="5EF9330C" w14:textId="1664E20E" w:rsidR="00076AA6" w:rsidRDefault="00076AA6">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41" w:history="1">
            <w:r w:rsidRPr="007273C3">
              <w:rPr>
                <w:rStyle w:val="Hyperlink"/>
                <w:noProof/>
              </w:rPr>
              <w:t>8</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Projektstruktur und Organisation</w:t>
            </w:r>
            <w:r>
              <w:rPr>
                <w:noProof/>
                <w:webHidden/>
              </w:rPr>
              <w:tab/>
            </w:r>
            <w:r>
              <w:rPr>
                <w:noProof/>
                <w:webHidden/>
              </w:rPr>
              <w:fldChar w:fldCharType="begin"/>
            </w:r>
            <w:r>
              <w:rPr>
                <w:noProof/>
                <w:webHidden/>
              </w:rPr>
              <w:instrText xml:space="preserve"> PAGEREF _Toc233360941 \h </w:instrText>
            </w:r>
            <w:r>
              <w:rPr>
                <w:noProof/>
                <w:webHidden/>
              </w:rPr>
            </w:r>
            <w:r>
              <w:rPr>
                <w:noProof/>
                <w:webHidden/>
              </w:rPr>
              <w:fldChar w:fldCharType="separate"/>
            </w:r>
            <w:r>
              <w:rPr>
                <w:noProof/>
                <w:webHidden/>
              </w:rPr>
              <w:t>7</w:t>
            </w:r>
            <w:r>
              <w:rPr>
                <w:noProof/>
                <w:webHidden/>
              </w:rPr>
              <w:fldChar w:fldCharType="end"/>
            </w:r>
          </w:hyperlink>
        </w:p>
        <w:p w14:paraId="192832F8" w14:textId="4FF2B560" w:rsidR="00076AA6" w:rsidRDefault="00076AA6">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42" w:history="1">
            <w:r w:rsidRPr="007273C3">
              <w:rPr>
                <w:rStyle w:val="Hyperlink"/>
                <w:noProof/>
              </w:rPr>
              <w:t>9</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Ressourcen</w:t>
            </w:r>
            <w:r>
              <w:rPr>
                <w:noProof/>
                <w:webHidden/>
              </w:rPr>
              <w:tab/>
            </w:r>
            <w:r>
              <w:rPr>
                <w:noProof/>
                <w:webHidden/>
              </w:rPr>
              <w:fldChar w:fldCharType="begin"/>
            </w:r>
            <w:r>
              <w:rPr>
                <w:noProof/>
                <w:webHidden/>
              </w:rPr>
              <w:instrText xml:space="preserve"> PAGEREF _Toc233360942 \h </w:instrText>
            </w:r>
            <w:r>
              <w:rPr>
                <w:noProof/>
                <w:webHidden/>
              </w:rPr>
            </w:r>
            <w:r>
              <w:rPr>
                <w:noProof/>
                <w:webHidden/>
              </w:rPr>
              <w:fldChar w:fldCharType="separate"/>
            </w:r>
            <w:r>
              <w:rPr>
                <w:noProof/>
                <w:webHidden/>
              </w:rPr>
              <w:t>8</w:t>
            </w:r>
            <w:r>
              <w:rPr>
                <w:noProof/>
                <w:webHidden/>
              </w:rPr>
              <w:fldChar w:fldCharType="end"/>
            </w:r>
          </w:hyperlink>
        </w:p>
        <w:p w14:paraId="3638253E" w14:textId="6B9AD6B4" w:rsidR="00076AA6" w:rsidRDefault="00076AA6">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3360943" w:history="1">
            <w:r w:rsidRPr="007273C3">
              <w:rPr>
                <w:rStyle w:val="Hyperlink"/>
                <w:noProof/>
              </w:rPr>
              <w:t>9.1</w:t>
            </w:r>
            <w:r>
              <w:rPr>
                <w:rFonts w:eastAsiaTheme="minorEastAsia" w:cstheme="minorBidi"/>
                <w:smallCaps w:val="0"/>
                <w:noProof/>
                <w:kern w:val="2"/>
                <w:sz w:val="24"/>
                <w:szCs w:val="24"/>
                <w14:ligatures w14:val="standardContextual"/>
              </w:rPr>
              <w:tab/>
            </w:r>
            <w:r w:rsidRPr="007273C3">
              <w:rPr>
                <w:rStyle w:val="Hyperlink"/>
                <w:noProof/>
              </w:rPr>
              <w:t>Kosten</w:t>
            </w:r>
            <w:r>
              <w:rPr>
                <w:noProof/>
                <w:webHidden/>
              </w:rPr>
              <w:tab/>
            </w:r>
            <w:r>
              <w:rPr>
                <w:noProof/>
                <w:webHidden/>
              </w:rPr>
              <w:fldChar w:fldCharType="begin"/>
            </w:r>
            <w:r>
              <w:rPr>
                <w:noProof/>
                <w:webHidden/>
              </w:rPr>
              <w:instrText xml:space="preserve"> PAGEREF _Toc233360943 \h </w:instrText>
            </w:r>
            <w:r>
              <w:rPr>
                <w:noProof/>
                <w:webHidden/>
              </w:rPr>
            </w:r>
            <w:r>
              <w:rPr>
                <w:noProof/>
                <w:webHidden/>
              </w:rPr>
              <w:fldChar w:fldCharType="separate"/>
            </w:r>
            <w:r>
              <w:rPr>
                <w:noProof/>
                <w:webHidden/>
              </w:rPr>
              <w:t>8</w:t>
            </w:r>
            <w:r>
              <w:rPr>
                <w:noProof/>
                <w:webHidden/>
              </w:rPr>
              <w:fldChar w:fldCharType="end"/>
            </w:r>
          </w:hyperlink>
        </w:p>
        <w:p w14:paraId="22F98A80" w14:textId="3FF8ACD0" w:rsidR="00076AA6" w:rsidRDefault="00076AA6">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3360944" w:history="1">
            <w:r w:rsidRPr="007273C3">
              <w:rPr>
                <w:rStyle w:val="Hyperlink"/>
                <w:noProof/>
              </w:rPr>
              <w:t>9.2</w:t>
            </w:r>
            <w:r>
              <w:rPr>
                <w:rFonts w:eastAsiaTheme="minorEastAsia" w:cstheme="minorBidi"/>
                <w:smallCaps w:val="0"/>
                <w:noProof/>
                <w:kern w:val="2"/>
                <w:sz w:val="24"/>
                <w:szCs w:val="24"/>
                <w14:ligatures w14:val="standardContextual"/>
              </w:rPr>
              <w:tab/>
            </w:r>
            <w:r w:rsidRPr="007273C3">
              <w:rPr>
                <w:rStyle w:val="Hyperlink"/>
                <w:noProof/>
              </w:rPr>
              <w:t>Personal</w:t>
            </w:r>
            <w:r>
              <w:rPr>
                <w:noProof/>
                <w:webHidden/>
              </w:rPr>
              <w:tab/>
            </w:r>
            <w:r>
              <w:rPr>
                <w:noProof/>
                <w:webHidden/>
              </w:rPr>
              <w:fldChar w:fldCharType="begin"/>
            </w:r>
            <w:r>
              <w:rPr>
                <w:noProof/>
                <w:webHidden/>
              </w:rPr>
              <w:instrText xml:space="preserve"> PAGEREF _Toc233360944 \h </w:instrText>
            </w:r>
            <w:r>
              <w:rPr>
                <w:noProof/>
                <w:webHidden/>
              </w:rPr>
            </w:r>
            <w:r>
              <w:rPr>
                <w:noProof/>
                <w:webHidden/>
              </w:rPr>
              <w:fldChar w:fldCharType="separate"/>
            </w:r>
            <w:r>
              <w:rPr>
                <w:noProof/>
                <w:webHidden/>
              </w:rPr>
              <w:t>8</w:t>
            </w:r>
            <w:r>
              <w:rPr>
                <w:noProof/>
                <w:webHidden/>
              </w:rPr>
              <w:fldChar w:fldCharType="end"/>
            </w:r>
          </w:hyperlink>
        </w:p>
        <w:p w14:paraId="5A431535" w14:textId="36004B65" w:rsidR="00076AA6" w:rsidRDefault="00076AA6">
          <w:pPr>
            <w:pStyle w:val="Verzeichnis1"/>
            <w:tabs>
              <w:tab w:val="left" w:pos="6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45" w:history="1">
            <w:r w:rsidRPr="007273C3">
              <w:rPr>
                <w:rStyle w:val="Hyperlink"/>
                <w:noProof/>
              </w:rPr>
              <w:t>10</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Risiko-Management</w:t>
            </w:r>
            <w:r>
              <w:rPr>
                <w:noProof/>
                <w:webHidden/>
              </w:rPr>
              <w:tab/>
            </w:r>
            <w:r>
              <w:rPr>
                <w:noProof/>
                <w:webHidden/>
              </w:rPr>
              <w:fldChar w:fldCharType="begin"/>
            </w:r>
            <w:r>
              <w:rPr>
                <w:noProof/>
                <w:webHidden/>
              </w:rPr>
              <w:instrText xml:space="preserve"> PAGEREF _Toc233360945 \h </w:instrText>
            </w:r>
            <w:r>
              <w:rPr>
                <w:noProof/>
                <w:webHidden/>
              </w:rPr>
            </w:r>
            <w:r>
              <w:rPr>
                <w:noProof/>
                <w:webHidden/>
              </w:rPr>
              <w:fldChar w:fldCharType="separate"/>
            </w:r>
            <w:r>
              <w:rPr>
                <w:noProof/>
                <w:webHidden/>
              </w:rPr>
              <w:t>9</w:t>
            </w:r>
            <w:r>
              <w:rPr>
                <w:noProof/>
                <w:webHidden/>
              </w:rPr>
              <w:fldChar w:fldCharType="end"/>
            </w:r>
          </w:hyperlink>
        </w:p>
        <w:p w14:paraId="5A9181BF" w14:textId="5407A5E2" w:rsidR="00076AA6" w:rsidRDefault="00076AA6">
          <w:pPr>
            <w:pStyle w:val="Verzeichnis1"/>
            <w:tabs>
              <w:tab w:val="left" w:pos="6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46" w:history="1">
            <w:r w:rsidRPr="007273C3">
              <w:rPr>
                <w:rStyle w:val="Hyperlink"/>
                <w:noProof/>
              </w:rPr>
              <w:t>11</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Change Management</w:t>
            </w:r>
            <w:r>
              <w:rPr>
                <w:noProof/>
                <w:webHidden/>
              </w:rPr>
              <w:tab/>
            </w:r>
            <w:r>
              <w:rPr>
                <w:noProof/>
                <w:webHidden/>
              </w:rPr>
              <w:fldChar w:fldCharType="begin"/>
            </w:r>
            <w:r>
              <w:rPr>
                <w:noProof/>
                <w:webHidden/>
              </w:rPr>
              <w:instrText xml:space="preserve"> PAGEREF _Toc233360946 \h </w:instrText>
            </w:r>
            <w:r>
              <w:rPr>
                <w:noProof/>
                <w:webHidden/>
              </w:rPr>
            </w:r>
            <w:r>
              <w:rPr>
                <w:noProof/>
                <w:webHidden/>
              </w:rPr>
              <w:fldChar w:fldCharType="separate"/>
            </w:r>
            <w:r>
              <w:rPr>
                <w:noProof/>
                <w:webHidden/>
              </w:rPr>
              <w:t>9</w:t>
            </w:r>
            <w:r>
              <w:rPr>
                <w:noProof/>
                <w:webHidden/>
              </w:rPr>
              <w:fldChar w:fldCharType="end"/>
            </w:r>
          </w:hyperlink>
        </w:p>
        <w:p w14:paraId="1B2B6105" w14:textId="71CA523B" w:rsidR="00076AA6" w:rsidRDefault="00076AA6">
          <w:pPr>
            <w:pStyle w:val="Verzeichnis2"/>
            <w:tabs>
              <w:tab w:val="left" w:pos="1000"/>
              <w:tab w:val="right" w:leader="dot" w:pos="9344"/>
            </w:tabs>
            <w:rPr>
              <w:rFonts w:eastAsiaTheme="minorEastAsia" w:cstheme="minorBidi"/>
              <w:smallCaps w:val="0"/>
              <w:noProof/>
              <w:kern w:val="2"/>
              <w:sz w:val="24"/>
              <w:szCs w:val="24"/>
              <w14:ligatures w14:val="standardContextual"/>
            </w:rPr>
          </w:pPr>
          <w:hyperlink w:anchor="_Toc233360947" w:history="1">
            <w:r w:rsidRPr="007273C3">
              <w:rPr>
                <w:rStyle w:val="Hyperlink"/>
                <w:noProof/>
              </w:rPr>
              <w:t>11.1</w:t>
            </w:r>
            <w:r>
              <w:rPr>
                <w:rFonts w:eastAsiaTheme="minorEastAsia" w:cstheme="minorBidi"/>
                <w:smallCaps w:val="0"/>
                <w:noProof/>
                <w:kern w:val="2"/>
                <w:sz w:val="24"/>
                <w:szCs w:val="24"/>
                <w14:ligatures w14:val="standardContextual"/>
              </w:rPr>
              <w:tab/>
            </w:r>
            <w:r w:rsidRPr="007273C3">
              <w:rPr>
                <w:rStyle w:val="Hyperlink"/>
                <w:noProof/>
              </w:rPr>
              <w:t>Stakeholder-Management</w:t>
            </w:r>
            <w:r>
              <w:rPr>
                <w:noProof/>
                <w:webHidden/>
              </w:rPr>
              <w:tab/>
            </w:r>
            <w:r>
              <w:rPr>
                <w:noProof/>
                <w:webHidden/>
              </w:rPr>
              <w:fldChar w:fldCharType="begin"/>
            </w:r>
            <w:r>
              <w:rPr>
                <w:noProof/>
                <w:webHidden/>
              </w:rPr>
              <w:instrText xml:space="preserve"> PAGEREF _Toc233360947 \h </w:instrText>
            </w:r>
            <w:r>
              <w:rPr>
                <w:noProof/>
                <w:webHidden/>
              </w:rPr>
            </w:r>
            <w:r>
              <w:rPr>
                <w:noProof/>
                <w:webHidden/>
              </w:rPr>
              <w:fldChar w:fldCharType="separate"/>
            </w:r>
            <w:r>
              <w:rPr>
                <w:noProof/>
                <w:webHidden/>
              </w:rPr>
              <w:t>9</w:t>
            </w:r>
            <w:r>
              <w:rPr>
                <w:noProof/>
                <w:webHidden/>
              </w:rPr>
              <w:fldChar w:fldCharType="end"/>
            </w:r>
          </w:hyperlink>
        </w:p>
        <w:p w14:paraId="6A35AE1E" w14:textId="5AC3577E" w:rsidR="00076AA6" w:rsidRDefault="00076AA6">
          <w:pPr>
            <w:pStyle w:val="Verzeichnis2"/>
            <w:tabs>
              <w:tab w:val="left" w:pos="1000"/>
              <w:tab w:val="right" w:leader="dot" w:pos="9344"/>
            </w:tabs>
            <w:rPr>
              <w:rFonts w:eastAsiaTheme="minorEastAsia" w:cstheme="minorBidi"/>
              <w:smallCaps w:val="0"/>
              <w:noProof/>
              <w:kern w:val="2"/>
              <w:sz w:val="24"/>
              <w:szCs w:val="24"/>
              <w14:ligatures w14:val="standardContextual"/>
            </w:rPr>
          </w:pPr>
          <w:hyperlink w:anchor="_Toc233360948" w:history="1">
            <w:r w:rsidRPr="007273C3">
              <w:rPr>
                <w:rStyle w:val="Hyperlink"/>
                <w:noProof/>
              </w:rPr>
              <w:t>11.2</w:t>
            </w:r>
            <w:r>
              <w:rPr>
                <w:rFonts w:eastAsiaTheme="minorEastAsia" w:cstheme="minorBidi"/>
                <w:smallCaps w:val="0"/>
                <w:noProof/>
                <w:kern w:val="2"/>
                <w:sz w:val="24"/>
                <w:szCs w:val="24"/>
                <w14:ligatures w14:val="standardContextual"/>
              </w:rPr>
              <w:tab/>
            </w:r>
            <w:r w:rsidRPr="007273C3">
              <w:rPr>
                <w:rStyle w:val="Hyperlink"/>
                <w:noProof/>
              </w:rPr>
              <w:t>Kommunikation</w:t>
            </w:r>
            <w:r>
              <w:rPr>
                <w:noProof/>
                <w:webHidden/>
              </w:rPr>
              <w:tab/>
            </w:r>
            <w:r>
              <w:rPr>
                <w:noProof/>
                <w:webHidden/>
              </w:rPr>
              <w:fldChar w:fldCharType="begin"/>
            </w:r>
            <w:r>
              <w:rPr>
                <w:noProof/>
                <w:webHidden/>
              </w:rPr>
              <w:instrText xml:space="preserve"> PAGEREF _Toc233360948 \h </w:instrText>
            </w:r>
            <w:r>
              <w:rPr>
                <w:noProof/>
                <w:webHidden/>
              </w:rPr>
            </w:r>
            <w:r>
              <w:rPr>
                <w:noProof/>
                <w:webHidden/>
              </w:rPr>
              <w:fldChar w:fldCharType="separate"/>
            </w:r>
            <w:r>
              <w:rPr>
                <w:noProof/>
                <w:webHidden/>
              </w:rPr>
              <w:t>10</w:t>
            </w:r>
            <w:r>
              <w:rPr>
                <w:noProof/>
                <w:webHidden/>
              </w:rPr>
              <w:fldChar w:fldCharType="end"/>
            </w:r>
          </w:hyperlink>
        </w:p>
        <w:p w14:paraId="2865A2AC" w14:textId="1F35A6D3" w:rsidR="00076AA6" w:rsidRDefault="00076AA6">
          <w:pPr>
            <w:pStyle w:val="Verzeichnis1"/>
            <w:tabs>
              <w:tab w:val="left" w:pos="6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49" w:history="1">
            <w:r w:rsidRPr="007273C3">
              <w:rPr>
                <w:rStyle w:val="Hyperlink"/>
                <w:noProof/>
              </w:rPr>
              <w:t>12</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Freigabe</w:t>
            </w:r>
            <w:r>
              <w:rPr>
                <w:noProof/>
                <w:webHidden/>
              </w:rPr>
              <w:tab/>
            </w:r>
            <w:r>
              <w:rPr>
                <w:noProof/>
                <w:webHidden/>
              </w:rPr>
              <w:fldChar w:fldCharType="begin"/>
            </w:r>
            <w:r>
              <w:rPr>
                <w:noProof/>
                <w:webHidden/>
              </w:rPr>
              <w:instrText xml:space="preserve"> PAGEREF _Toc233360949 \h </w:instrText>
            </w:r>
            <w:r>
              <w:rPr>
                <w:noProof/>
                <w:webHidden/>
              </w:rPr>
            </w:r>
            <w:r>
              <w:rPr>
                <w:noProof/>
                <w:webHidden/>
              </w:rPr>
              <w:fldChar w:fldCharType="separate"/>
            </w:r>
            <w:r>
              <w:rPr>
                <w:noProof/>
                <w:webHidden/>
              </w:rPr>
              <w:t>10</w:t>
            </w:r>
            <w:r>
              <w:rPr>
                <w:noProof/>
                <w:webHidden/>
              </w:rPr>
              <w:fldChar w:fldCharType="end"/>
            </w:r>
          </w:hyperlink>
        </w:p>
        <w:p w14:paraId="5E1E57EE" w14:textId="7C51AD18" w:rsidR="00076AA6" w:rsidRDefault="00076AA6">
          <w:pPr>
            <w:pStyle w:val="Verzeichnis1"/>
            <w:tabs>
              <w:tab w:val="left" w:pos="6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3360950" w:history="1">
            <w:r w:rsidRPr="007273C3">
              <w:rPr>
                <w:rStyle w:val="Hyperlink"/>
                <w:noProof/>
              </w:rPr>
              <w:t>13</w:t>
            </w:r>
            <w:r>
              <w:rPr>
                <w:rFonts w:asciiTheme="minorHAnsi" w:eastAsiaTheme="minorEastAsia" w:hAnsiTheme="minorHAnsi" w:cstheme="minorBidi"/>
                <w:b w:val="0"/>
                <w:bCs w:val="0"/>
                <w:caps w:val="0"/>
                <w:noProof/>
                <w:kern w:val="2"/>
                <w:sz w:val="24"/>
                <w:szCs w:val="24"/>
                <w14:ligatures w14:val="standardContextual"/>
              </w:rPr>
              <w:tab/>
            </w:r>
            <w:r w:rsidRPr="007273C3">
              <w:rPr>
                <w:rStyle w:val="Hyperlink"/>
                <w:noProof/>
              </w:rPr>
              <w:t>Beilagen</w:t>
            </w:r>
            <w:r>
              <w:rPr>
                <w:noProof/>
                <w:webHidden/>
              </w:rPr>
              <w:tab/>
            </w:r>
            <w:r>
              <w:rPr>
                <w:noProof/>
                <w:webHidden/>
              </w:rPr>
              <w:fldChar w:fldCharType="begin"/>
            </w:r>
            <w:r>
              <w:rPr>
                <w:noProof/>
                <w:webHidden/>
              </w:rPr>
              <w:instrText xml:space="preserve"> PAGEREF _Toc233360950 \h </w:instrText>
            </w:r>
            <w:r>
              <w:rPr>
                <w:noProof/>
                <w:webHidden/>
              </w:rPr>
            </w:r>
            <w:r>
              <w:rPr>
                <w:noProof/>
                <w:webHidden/>
              </w:rPr>
              <w:fldChar w:fldCharType="separate"/>
            </w:r>
            <w:r>
              <w:rPr>
                <w:noProof/>
                <w:webHidden/>
              </w:rPr>
              <w:t>10</w:t>
            </w:r>
            <w:r>
              <w:rPr>
                <w:noProof/>
                <w:webHidden/>
              </w:rPr>
              <w:fldChar w:fldCharType="end"/>
            </w:r>
          </w:hyperlink>
        </w:p>
        <w:p w14:paraId="16DB6CC2" w14:textId="4D202F2F" w:rsidR="00951D6A" w:rsidRDefault="00951D6A">
          <w:r>
            <w:rPr>
              <w:b/>
              <w:bCs/>
              <w:lang w:val="de-DE"/>
            </w:rPr>
            <w:fldChar w:fldCharType="end"/>
          </w:r>
        </w:p>
      </w:sdtContent>
    </w:sdt>
    <w:p w14:paraId="1F6D6E0E" w14:textId="179AC663" w:rsidR="00EB1A6F" w:rsidRDefault="00EB1A6F">
      <w:pPr>
        <w:spacing w:after="0"/>
      </w:pPr>
      <w:r>
        <w:br w:type="page"/>
      </w:r>
    </w:p>
    <w:p w14:paraId="75D10AA4" w14:textId="1DC0ABDC" w:rsidR="00951D6A" w:rsidRDefault="000535E4" w:rsidP="00951D6A">
      <w:pPr>
        <w:pStyle w:val="berschrift1"/>
        <w:numPr>
          <w:ilvl w:val="0"/>
          <w:numId w:val="0"/>
        </w:numPr>
        <w:ind w:left="432" w:hanging="432"/>
      </w:pPr>
      <w:bookmarkStart w:id="0" w:name="_Toc233360931"/>
      <w:r>
        <w:lastRenderedPageBreak/>
        <w:t>Z</w:t>
      </w:r>
      <w:r w:rsidR="00783427">
        <w:t>iel, Z</w:t>
      </w:r>
      <w:r>
        <w:t>weck und</w:t>
      </w:r>
      <w:r w:rsidR="00783427">
        <w:t xml:space="preserve"> Handhabung des Projektvertrages</w:t>
      </w:r>
      <w:bookmarkEnd w:id="0"/>
    </w:p>
    <w:p w14:paraId="22DA7AB5" w14:textId="2947E076" w:rsidR="000535E4" w:rsidRDefault="000535E4" w:rsidP="000535E4">
      <w:r>
        <w:t xml:space="preserve">Der Projektvertrag ist das zentrale Führungs- und Steuerungsdokument </w:t>
      </w:r>
      <w:r w:rsidR="001731A3">
        <w:t>des</w:t>
      </w:r>
      <w:r>
        <w:t xml:space="preserve"> Projekts und bildet die verbindliche Grundlage für dessen Planung, Umsetzung und Steuerung. Er schafft ein gemeinsames Verständnis über Ausgangslage, Ziele, Nutzen, Umfang, Organisation, Ressourcen und Vorgehen des Vorhabens und dient den zuständigen Gremien als Entscheidungs- und Steuerungsgrundlage. Gleichzeitig definiert er die wesentlichen Erwartungen, Verantwortlichkeiten und Erfolgsfaktoren des Projekts.</w:t>
      </w:r>
    </w:p>
    <w:p w14:paraId="29DD5D01" w14:textId="12EDE96D" w:rsidR="00706FAF" w:rsidRDefault="000535E4" w:rsidP="000535E4">
      <w:r>
        <w:t>Der Projektvertrag wird während des gesamten Projektlebenszyklus geführt und schrittweise weiterentwickelt. Als lebendes Dokument wird er an den definierten Phasenübergängen um die jeweils erforderlichen Inhalte ergänzt und aktualisiert. Nicht alle Kapitel müssen zu Projektbeginn vollständig ausgearbeitet sein; der erforderliche Detaillierungsgrad richtet sich nach der jeweiligen Projektphase und den Anforderungen der zuständigen Entscheidungsgremien. Wesentliche Änderungen an Zielen, Umfang, Terminen, Ressourcen oder Budget sind im Projektvertrag nachzuführen und gemäss den geltenden Governance-Vorgaben zur Entscheidung vorzulegen. Die jeweils freigegebene Version des Projektvertrags bildet die verbindliche Grundlage für die weitere Projektbearbeitung.</w:t>
      </w:r>
    </w:p>
    <w:p w14:paraId="536227E1" w14:textId="72846EF5" w:rsidR="00A544C1" w:rsidRPr="00706FAF" w:rsidRDefault="00A544C1" w:rsidP="000535E4">
      <w:r>
        <w:t xml:space="preserve">Basis für die Erstellung des Projektvertrags bildet </w:t>
      </w:r>
      <w:r w:rsidR="00407A53">
        <w:t>das PM-Handbuch der Insel Gruppe.</w:t>
      </w:r>
    </w:p>
    <w:p w14:paraId="15E548F3" w14:textId="77777777" w:rsidR="001731A3" w:rsidRDefault="001731A3">
      <w:pPr>
        <w:spacing w:after="0"/>
        <w:rPr>
          <w:rFonts w:cs="Arial"/>
          <w:b/>
          <w:bCs/>
          <w:kern w:val="32"/>
          <w:sz w:val="30"/>
          <w:szCs w:val="32"/>
        </w:rPr>
      </w:pPr>
      <w:r>
        <w:br w:type="page"/>
      </w:r>
    </w:p>
    <w:p w14:paraId="0CD8CE40" w14:textId="457ADFB7" w:rsidR="003A3F97" w:rsidRDefault="00D70F87" w:rsidP="00083093">
      <w:pPr>
        <w:pStyle w:val="berschrift1"/>
      </w:pPr>
      <w:bookmarkStart w:id="1" w:name="_Toc233360932"/>
      <w:r w:rsidRPr="00D70F87">
        <w:lastRenderedPageBreak/>
        <w:t>Ausgangslage / Problembeschreibung</w:t>
      </w:r>
      <w:bookmarkEnd w:id="1"/>
    </w:p>
    <w:p w14:paraId="795033DF" w14:textId="337D3BE4" w:rsidR="006479AE" w:rsidRPr="006B1721" w:rsidRDefault="006479AE" w:rsidP="00E93D91">
      <w:pPr>
        <w:pStyle w:val="Alinea1"/>
        <w:rPr>
          <w:color w:val="007BB8"/>
        </w:rPr>
      </w:pPr>
      <w:r w:rsidRPr="006B1721">
        <w:rPr>
          <w:color w:val="007BB8"/>
        </w:rPr>
        <w:t>Beschreibung der Ausgangslage des Projektes</w:t>
      </w:r>
    </w:p>
    <w:p w14:paraId="14E2E5C7" w14:textId="3F562D0B" w:rsidR="006479AE" w:rsidRPr="006B1721" w:rsidRDefault="006479AE" w:rsidP="00E93D91">
      <w:pPr>
        <w:pStyle w:val="Alinea1"/>
        <w:rPr>
          <w:color w:val="007BB8"/>
        </w:rPr>
      </w:pPr>
      <w:r w:rsidRPr="006B1721">
        <w:rPr>
          <w:color w:val="007BB8"/>
        </w:rPr>
        <w:t xml:space="preserve">Welche Problemstellung </w:t>
      </w:r>
      <w:r w:rsidR="00FA0426">
        <w:rPr>
          <w:color w:val="007BB8"/>
        </w:rPr>
        <w:t xml:space="preserve">wird </w:t>
      </w:r>
      <w:r w:rsidRPr="006B1721">
        <w:rPr>
          <w:color w:val="007BB8"/>
        </w:rPr>
        <w:t>mit diesem Projekt adressiert?</w:t>
      </w:r>
    </w:p>
    <w:p w14:paraId="5F95CF32" w14:textId="77777777" w:rsidR="006479AE" w:rsidRPr="006B1721" w:rsidRDefault="006479AE" w:rsidP="00E93D91">
      <w:pPr>
        <w:pStyle w:val="Alinea1"/>
        <w:rPr>
          <w:color w:val="007BB8"/>
        </w:rPr>
      </w:pPr>
      <w:r w:rsidRPr="006B1721">
        <w:rPr>
          <w:color w:val="007BB8"/>
        </w:rPr>
        <w:t>Was geschieht, wenn das Projekt nicht durchgeführt wird?</w:t>
      </w:r>
    </w:p>
    <w:p w14:paraId="113A8B15" w14:textId="6CFC8BAF" w:rsidR="006479AE" w:rsidRPr="006B1721" w:rsidRDefault="006479AE" w:rsidP="00E93D91">
      <w:pPr>
        <w:pStyle w:val="Alinea1"/>
        <w:rPr>
          <w:color w:val="007BB8"/>
        </w:rPr>
      </w:pPr>
      <w:r w:rsidRPr="006B1721">
        <w:rPr>
          <w:color w:val="007BB8"/>
        </w:rPr>
        <w:t>Gibt es Vorprojekte / Initiativen in der Vergangenheit in derselben Thematik</w:t>
      </w:r>
      <w:r w:rsidR="005572A6" w:rsidRPr="005572A6">
        <w:t xml:space="preserve"> </w:t>
      </w:r>
      <w:r w:rsidR="005572A6" w:rsidRPr="005572A6">
        <w:rPr>
          <w:color w:val="007BB8"/>
        </w:rPr>
        <w:t>und wie stehen sie im Kontext des aktuellen Projektes</w:t>
      </w:r>
      <w:r w:rsidRPr="006B1721">
        <w:rPr>
          <w:color w:val="007BB8"/>
        </w:rPr>
        <w:t>?</w:t>
      </w:r>
    </w:p>
    <w:p w14:paraId="0B84E1F5" w14:textId="77B41AA6" w:rsidR="003A3F97" w:rsidRPr="00D90878" w:rsidRDefault="006479AE" w:rsidP="00D90878">
      <w:pPr>
        <w:pStyle w:val="Alinea1"/>
        <w:rPr>
          <w:color w:val="007BB8"/>
        </w:rPr>
      </w:pPr>
      <w:r w:rsidRPr="006B1721">
        <w:rPr>
          <w:color w:val="007BB8"/>
        </w:rPr>
        <w:t xml:space="preserve">Welche </w:t>
      </w:r>
      <w:r w:rsidR="00277F2C">
        <w:rPr>
          <w:color w:val="007BB8"/>
        </w:rPr>
        <w:t xml:space="preserve">Vorgaben und Rahmenbedingungen sind </w:t>
      </w:r>
      <w:r w:rsidRPr="006B1721">
        <w:rPr>
          <w:color w:val="007BB8"/>
        </w:rPr>
        <w:t>einzuhalten</w:t>
      </w:r>
      <w:r w:rsidR="00277F2C">
        <w:rPr>
          <w:color w:val="007BB8"/>
        </w:rPr>
        <w:t>?</w:t>
      </w:r>
    </w:p>
    <w:p w14:paraId="68340011" w14:textId="77777777" w:rsidR="00CC6F6D" w:rsidRDefault="00CC6F6D" w:rsidP="00CC6F6D">
      <w:pPr>
        <w:pStyle w:val="berschrift1"/>
      </w:pPr>
      <w:bookmarkStart w:id="2" w:name="_Toc233360933"/>
      <w:r>
        <w:t>Strategiebezug</w:t>
      </w:r>
      <w:bookmarkEnd w:id="2"/>
    </w:p>
    <w:p w14:paraId="2DF36FD5" w14:textId="77777777" w:rsidR="00CC6F6D" w:rsidRPr="006B1721" w:rsidRDefault="00CC6F6D" w:rsidP="00CC6F6D">
      <w:pPr>
        <w:pStyle w:val="Alinea1"/>
        <w:rPr>
          <w:color w:val="007BB8"/>
        </w:rPr>
      </w:pPr>
      <w:r w:rsidRPr="006B1721">
        <w:rPr>
          <w:color w:val="007BB8"/>
        </w:rPr>
        <w:t>Welchem strategischen Handlungsfeld ist das Projekt zuzuordnen?</w:t>
      </w:r>
    </w:p>
    <w:p w14:paraId="6F1613A5" w14:textId="77777777" w:rsidR="00CC6F6D" w:rsidRPr="006B1721" w:rsidRDefault="00CC6F6D" w:rsidP="00CC6F6D">
      <w:pPr>
        <w:pStyle w:val="Alinea1"/>
        <w:rPr>
          <w:color w:val="007BB8"/>
        </w:rPr>
      </w:pPr>
      <w:r w:rsidRPr="006B1721">
        <w:rPr>
          <w:color w:val="007BB8"/>
        </w:rPr>
        <w:t>Zur Erfüllung welches strategischen Ziels trägt dieses Projekt bei?</w:t>
      </w:r>
    </w:p>
    <w:p w14:paraId="555A75B3" w14:textId="3680A841" w:rsidR="003A3F97" w:rsidRDefault="002F6E71" w:rsidP="00083093">
      <w:pPr>
        <w:pStyle w:val="berschrift1"/>
      </w:pPr>
      <w:bookmarkStart w:id="3" w:name="_Toc233360934"/>
      <w:r>
        <w:t>Zi</w:t>
      </w:r>
      <w:r w:rsidR="008A5392">
        <w:t>ele</w:t>
      </w:r>
      <w:r>
        <w:t xml:space="preserve"> und Nutzenbeitrag</w:t>
      </w:r>
      <w:bookmarkEnd w:id="3"/>
    </w:p>
    <w:p w14:paraId="748858A5" w14:textId="5511CFAE" w:rsidR="00605248" w:rsidRDefault="008A2967" w:rsidP="00E93D91">
      <w:pPr>
        <w:pStyle w:val="Alinea1"/>
        <w:rPr>
          <w:color w:val="007BB8"/>
        </w:rPr>
      </w:pPr>
      <w:r w:rsidRPr="006B1721">
        <w:rPr>
          <w:color w:val="007BB8"/>
        </w:rPr>
        <w:t>Welche Ziele werden mit diesem Projekt verfolgt?</w:t>
      </w:r>
    </w:p>
    <w:p w14:paraId="7C11764F" w14:textId="6B32DC9A" w:rsidR="005572A6" w:rsidRPr="005572A6" w:rsidRDefault="002A43D3" w:rsidP="00E93D91">
      <w:pPr>
        <w:pStyle w:val="Alinea1"/>
        <w:rPr>
          <w:color w:val="007BB8"/>
        </w:rPr>
      </w:pPr>
      <w:r>
        <w:rPr>
          <w:color w:val="007BB8"/>
        </w:rPr>
        <w:t>Welcher Nutzenbeitrag wird damit geschaffen</w:t>
      </w:r>
      <w:r w:rsidR="005572A6">
        <w:rPr>
          <w:color w:val="007BB8"/>
        </w:rPr>
        <w:t xml:space="preserve"> (qualitativ und quantitativ)</w:t>
      </w:r>
      <w:r>
        <w:rPr>
          <w:color w:val="007BB8"/>
        </w:rPr>
        <w:t>?</w:t>
      </w:r>
      <w:r w:rsidR="005572A6" w:rsidRPr="005572A6">
        <w:t xml:space="preserve"> </w:t>
      </w:r>
    </w:p>
    <w:p w14:paraId="63900B88" w14:textId="0302F02B" w:rsidR="002A43D3" w:rsidRPr="006B1721" w:rsidRDefault="005572A6" w:rsidP="00E93D91">
      <w:pPr>
        <w:pStyle w:val="Alinea1"/>
        <w:rPr>
          <w:color w:val="007BB8"/>
        </w:rPr>
      </w:pPr>
      <w:r>
        <w:rPr>
          <w:color w:val="007BB8"/>
        </w:rPr>
        <w:t>Wie sieht der Business Case aus (inkl. Verweis / Beilage)?</w:t>
      </w:r>
    </w:p>
    <w:p w14:paraId="1AD2CDB3" w14:textId="76981F94" w:rsidR="003A3F97" w:rsidRDefault="00E516AC" w:rsidP="00083093">
      <w:pPr>
        <w:pStyle w:val="berschrift1"/>
      </w:pPr>
      <w:bookmarkStart w:id="4" w:name="_Toc233360935"/>
      <w:r>
        <w:t>Lösungsansatz</w:t>
      </w:r>
      <w:bookmarkEnd w:id="4"/>
    </w:p>
    <w:p w14:paraId="75A481E3" w14:textId="21740E8C" w:rsidR="003554E8" w:rsidRDefault="002A43D3" w:rsidP="00E93D91">
      <w:pPr>
        <w:pStyle w:val="Alinea1"/>
        <w:rPr>
          <w:color w:val="007BB8"/>
        </w:rPr>
      </w:pPr>
      <w:r>
        <w:rPr>
          <w:color w:val="007BB8"/>
        </w:rPr>
        <w:t>Wie sieht der Lösungsansatz aus?</w:t>
      </w:r>
    </w:p>
    <w:p w14:paraId="5F70116F" w14:textId="36C544AC" w:rsidR="002A43D3" w:rsidRPr="006B1721" w:rsidRDefault="002A43D3" w:rsidP="00E93D91">
      <w:pPr>
        <w:pStyle w:val="Alinea1"/>
        <w:rPr>
          <w:color w:val="007BB8"/>
        </w:rPr>
      </w:pPr>
      <w:r>
        <w:rPr>
          <w:color w:val="007BB8"/>
        </w:rPr>
        <w:t>Welc</w:t>
      </w:r>
      <w:r w:rsidR="003115BE">
        <w:rPr>
          <w:color w:val="007BB8"/>
        </w:rPr>
        <w:t xml:space="preserve">he Annahmen liegen </w:t>
      </w:r>
      <w:r w:rsidR="00556A48">
        <w:rPr>
          <w:color w:val="007BB8"/>
        </w:rPr>
        <w:t>diesem</w:t>
      </w:r>
      <w:r w:rsidR="003115BE">
        <w:rPr>
          <w:color w:val="007BB8"/>
        </w:rPr>
        <w:t xml:space="preserve"> zugrunde?</w:t>
      </w:r>
    </w:p>
    <w:p w14:paraId="61C36FD8" w14:textId="09174A1E" w:rsidR="00260F20" w:rsidRDefault="00C50F2F" w:rsidP="00260F20">
      <w:pPr>
        <w:pStyle w:val="berschrift1"/>
      </w:pPr>
      <w:bookmarkStart w:id="5" w:name="_Toc229563225"/>
      <w:bookmarkStart w:id="6" w:name="_Toc233360936"/>
      <w:r>
        <w:t>Abgrenzung</w:t>
      </w:r>
      <w:bookmarkEnd w:id="6"/>
    </w:p>
    <w:p w14:paraId="3F76C50C" w14:textId="6C34D440" w:rsidR="001A3D46" w:rsidRPr="003115BE" w:rsidRDefault="00A11BD8" w:rsidP="003115BE">
      <w:pPr>
        <w:pStyle w:val="Alinea1"/>
        <w:rPr>
          <w:color w:val="007BB8"/>
        </w:rPr>
      </w:pPr>
      <w:r w:rsidRPr="006B1721">
        <w:rPr>
          <w:color w:val="007BB8"/>
        </w:rPr>
        <w:t xml:space="preserve">Abgrenzung der im Projekt bearbeiteten </w:t>
      </w:r>
      <w:r w:rsidR="003115BE">
        <w:rPr>
          <w:color w:val="007BB8"/>
        </w:rPr>
        <w:t xml:space="preserve">resp. nicht bearbeiteten </w:t>
      </w:r>
      <w:r w:rsidRPr="006B1721">
        <w:rPr>
          <w:color w:val="007BB8"/>
        </w:rPr>
        <w:t>Themen</w:t>
      </w:r>
      <w:r w:rsidR="00260F20" w:rsidRPr="006B1721">
        <w:rPr>
          <w:color w:val="007BB8"/>
        </w:rPr>
        <w:t>?</w:t>
      </w:r>
    </w:p>
    <w:p w14:paraId="14131108" w14:textId="6C9019C1" w:rsidR="001A3D46" w:rsidRDefault="001A3D46" w:rsidP="001A3D46">
      <w:pPr>
        <w:pStyle w:val="berschrift1"/>
      </w:pPr>
      <w:bookmarkStart w:id="7" w:name="_Toc233360937"/>
      <w:r>
        <w:t>Abhängigkeiten</w:t>
      </w:r>
      <w:r w:rsidR="00D05DB1">
        <w:t xml:space="preserve"> von anderen Projekten / Schnittstellen</w:t>
      </w:r>
      <w:bookmarkEnd w:id="7"/>
    </w:p>
    <w:p w14:paraId="6B434AEC" w14:textId="77777777" w:rsidR="003115BE" w:rsidRDefault="0017381C" w:rsidP="00E93D91">
      <w:pPr>
        <w:pStyle w:val="Alinea1"/>
        <w:rPr>
          <w:color w:val="007BB8"/>
        </w:rPr>
      </w:pPr>
      <w:r w:rsidRPr="006B1721">
        <w:rPr>
          <w:color w:val="007BB8"/>
        </w:rPr>
        <w:t xml:space="preserve">Welche Abhängigkeiten müssen für dieses Projekt berücksichtigt werden? </w:t>
      </w:r>
    </w:p>
    <w:p w14:paraId="653E63F2" w14:textId="41BF844D" w:rsidR="000459E7" w:rsidRPr="006B1721" w:rsidRDefault="0017381C" w:rsidP="00E93D91">
      <w:pPr>
        <w:pStyle w:val="Alinea1"/>
        <w:rPr>
          <w:color w:val="007BB8"/>
        </w:rPr>
      </w:pPr>
      <w:r w:rsidRPr="006B1721">
        <w:rPr>
          <w:color w:val="007BB8"/>
        </w:rPr>
        <w:t>Mit wem sind diese zu koordinieren</w:t>
      </w:r>
      <w:r w:rsidR="001A3D46" w:rsidRPr="006B1721">
        <w:rPr>
          <w:color w:val="007BB8"/>
        </w:rPr>
        <w:t>?</w:t>
      </w:r>
    </w:p>
    <w:p w14:paraId="40685A0E" w14:textId="77777777" w:rsidR="000459E7" w:rsidRDefault="000459E7" w:rsidP="00E93D91">
      <w:pPr>
        <w:pStyle w:val="Alinea1"/>
        <w:numPr>
          <w:ilvl w:val="0"/>
          <w:numId w:val="0"/>
        </w:numPr>
      </w:pPr>
    </w:p>
    <w:tbl>
      <w:tblPr>
        <w:tblStyle w:val="Tabellenraster"/>
        <w:tblW w:w="0" w:type="auto"/>
        <w:tblLook w:val="04A0" w:firstRow="1" w:lastRow="0" w:firstColumn="1" w:lastColumn="0" w:noHBand="0" w:noVBand="1"/>
      </w:tblPr>
      <w:tblGrid>
        <w:gridCol w:w="2689"/>
        <w:gridCol w:w="3543"/>
        <w:gridCol w:w="3112"/>
      </w:tblGrid>
      <w:tr w:rsidR="00D2656D" w:rsidRPr="00126C4B" w14:paraId="10D0B00C" w14:textId="22D4726B" w:rsidTr="00E836A6">
        <w:tc>
          <w:tcPr>
            <w:tcW w:w="2689" w:type="dxa"/>
            <w:shd w:val="clear" w:color="auto" w:fill="F2F2F2" w:themeFill="background1" w:themeFillShade="F2"/>
          </w:tcPr>
          <w:p w14:paraId="1DF4D1CA" w14:textId="3AD405F6" w:rsidR="00D2656D" w:rsidRPr="00126C4B" w:rsidRDefault="00D2656D" w:rsidP="002764AD">
            <w:pPr>
              <w:pStyle w:val="Tabelle9"/>
              <w:rPr>
                <w:b/>
                <w:bCs/>
              </w:rPr>
            </w:pPr>
            <w:r w:rsidRPr="00126C4B">
              <w:rPr>
                <w:b/>
                <w:bCs/>
              </w:rPr>
              <w:t>Projekt</w:t>
            </w:r>
          </w:p>
        </w:tc>
        <w:tc>
          <w:tcPr>
            <w:tcW w:w="3543" w:type="dxa"/>
            <w:shd w:val="clear" w:color="auto" w:fill="F2F2F2" w:themeFill="background1" w:themeFillShade="F2"/>
          </w:tcPr>
          <w:p w14:paraId="5420FE82" w14:textId="0A357033" w:rsidR="00D2656D" w:rsidRPr="00126C4B" w:rsidRDefault="00D2656D" w:rsidP="002764AD">
            <w:pPr>
              <w:pStyle w:val="Tabelle9"/>
              <w:rPr>
                <w:b/>
                <w:bCs/>
              </w:rPr>
            </w:pPr>
            <w:r w:rsidRPr="00126C4B">
              <w:rPr>
                <w:b/>
                <w:bCs/>
              </w:rPr>
              <w:t>Abhängigkeit</w:t>
            </w:r>
          </w:p>
        </w:tc>
        <w:tc>
          <w:tcPr>
            <w:tcW w:w="3112" w:type="dxa"/>
            <w:shd w:val="clear" w:color="auto" w:fill="F2F2F2" w:themeFill="background1" w:themeFillShade="F2"/>
          </w:tcPr>
          <w:p w14:paraId="4B363CAD" w14:textId="4D2F9137" w:rsidR="00D2656D" w:rsidRPr="00126C4B" w:rsidRDefault="00126C4B" w:rsidP="002764AD">
            <w:pPr>
              <w:pStyle w:val="Tabelle9"/>
              <w:rPr>
                <w:b/>
                <w:bCs/>
              </w:rPr>
            </w:pPr>
            <w:r w:rsidRPr="00126C4B">
              <w:rPr>
                <w:b/>
                <w:bCs/>
              </w:rPr>
              <w:t>Ansprechperson</w:t>
            </w:r>
            <w:r w:rsidR="00E836A6">
              <w:rPr>
                <w:b/>
                <w:bCs/>
              </w:rPr>
              <w:t xml:space="preserve"> </w:t>
            </w:r>
            <w:r w:rsidR="0008216D">
              <w:rPr>
                <w:b/>
                <w:bCs/>
              </w:rPr>
              <w:t>/</w:t>
            </w:r>
            <w:r w:rsidR="00E836A6">
              <w:rPr>
                <w:b/>
                <w:bCs/>
              </w:rPr>
              <w:t xml:space="preserve"> </w:t>
            </w:r>
            <w:r w:rsidR="0008216D">
              <w:rPr>
                <w:b/>
                <w:bCs/>
              </w:rPr>
              <w:t>Projektleitung</w:t>
            </w:r>
          </w:p>
        </w:tc>
      </w:tr>
      <w:tr w:rsidR="00D2656D" w14:paraId="59E043B5" w14:textId="3A61DFD7" w:rsidTr="00126C4B">
        <w:tc>
          <w:tcPr>
            <w:tcW w:w="2689" w:type="dxa"/>
          </w:tcPr>
          <w:p w14:paraId="30FE88A3" w14:textId="71E6E2FE" w:rsidR="00D2656D" w:rsidRDefault="00D2656D" w:rsidP="002764AD">
            <w:pPr>
              <w:pStyle w:val="Tabelle9"/>
            </w:pPr>
          </w:p>
        </w:tc>
        <w:tc>
          <w:tcPr>
            <w:tcW w:w="3543" w:type="dxa"/>
          </w:tcPr>
          <w:p w14:paraId="2FCCAB9C" w14:textId="52F73CDE" w:rsidR="00D2656D" w:rsidRDefault="00D2656D" w:rsidP="002764AD">
            <w:pPr>
              <w:pStyle w:val="Tabelle9"/>
            </w:pPr>
          </w:p>
        </w:tc>
        <w:tc>
          <w:tcPr>
            <w:tcW w:w="3112" w:type="dxa"/>
          </w:tcPr>
          <w:p w14:paraId="57D50030" w14:textId="77777777" w:rsidR="00D2656D" w:rsidRDefault="00D2656D" w:rsidP="002764AD">
            <w:pPr>
              <w:pStyle w:val="Tabelle9"/>
            </w:pPr>
          </w:p>
        </w:tc>
      </w:tr>
      <w:tr w:rsidR="00D2656D" w14:paraId="08B72828" w14:textId="0F96EC2A" w:rsidTr="00126C4B">
        <w:tc>
          <w:tcPr>
            <w:tcW w:w="2689" w:type="dxa"/>
          </w:tcPr>
          <w:p w14:paraId="0B924DE6" w14:textId="1002951B" w:rsidR="00D2656D" w:rsidRDefault="00D2656D" w:rsidP="002764AD">
            <w:pPr>
              <w:pStyle w:val="Tabelle9"/>
            </w:pPr>
          </w:p>
        </w:tc>
        <w:tc>
          <w:tcPr>
            <w:tcW w:w="3543" w:type="dxa"/>
          </w:tcPr>
          <w:p w14:paraId="06C32D8D" w14:textId="419F1C04" w:rsidR="00D2656D" w:rsidRDefault="00D2656D" w:rsidP="002764AD">
            <w:pPr>
              <w:pStyle w:val="Tabelle9"/>
            </w:pPr>
          </w:p>
        </w:tc>
        <w:tc>
          <w:tcPr>
            <w:tcW w:w="3112" w:type="dxa"/>
          </w:tcPr>
          <w:p w14:paraId="2BEEBD0F" w14:textId="77777777" w:rsidR="00D2656D" w:rsidRDefault="00D2656D" w:rsidP="002764AD">
            <w:pPr>
              <w:pStyle w:val="Tabelle9"/>
            </w:pPr>
          </w:p>
        </w:tc>
      </w:tr>
    </w:tbl>
    <w:p w14:paraId="19575ACB" w14:textId="5FB2B8B2" w:rsidR="003A3F97" w:rsidRDefault="00011EBF" w:rsidP="00083093">
      <w:pPr>
        <w:pStyle w:val="berschrift1"/>
      </w:pPr>
      <w:bookmarkStart w:id="8" w:name="_Toc233360938"/>
      <w:bookmarkEnd w:id="5"/>
      <w:r>
        <w:t>Projektplanung und Lieferergebnisse</w:t>
      </w:r>
      <w:bookmarkEnd w:id="8"/>
    </w:p>
    <w:p w14:paraId="14AA5550" w14:textId="678251D3" w:rsidR="00974EFF" w:rsidRDefault="00974EFF" w:rsidP="00005F31">
      <w:pPr>
        <w:pStyle w:val="Alinea1"/>
        <w:rPr>
          <w:color w:val="007BB8"/>
        </w:rPr>
      </w:pPr>
      <w:r w:rsidRPr="00260FD4">
        <w:rPr>
          <w:color w:val="007BB8"/>
        </w:rPr>
        <w:t xml:space="preserve">Wie sieht </w:t>
      </w:r>
      <w:r w:rsidR="001900EC">
        <w:rPr>
          <w:color w:val="007BB8"/>
        </w:rPr>
        <w:t>die Projekt- und</w:t>
      </w:r>
      <w:r w:rsidRPr="00260FD4">
        <w:rPr>
          <w:color w:val="007BB8"/>
        </w:rPr>
        <w:t xml:space="preserve"> Meilensteinplanung für dieses Projekt auf der Zeitachse aus?</w:t>
      </w:r>
    </w:p>
    <w:p w14:paraId="01AC9773" w14:textId="4B2EF589" w:rsidR="00CF3F2E" w:rsidRDefault="00CF3F2E" w:rsidP="00005F31">
      <w:pPr>
        <w:pStyle w:val="Alinea1"/>
        <w:rPr>
          <w:color w:val="007BB8"/>
        </w:rPr>
      </w:pPr>
      <w:r>
        <w:rPr>
          <w:color w:val="007BB8"/>
        </w:rPr>
        <w:t>Welche Tätigkeiten sind in den einzelnen Projektphase geplant?</w:t>
      </w:r>
    </w:p>
    <w:p w14:paraId="3479D8BC" w14:textId="6A885565" w:rsidR="00C571FB" w:rsidRDefault="00005F31" w:rsidP="00005F31">
      <w:pPr>
        <w:pStyle w:val="Alinea1"/>
        <w:rPr>
          <w:color w:val="007BB8"/>
        </w:rPr>
      </w:pPr>
      <w:r>
        <w:rPr>
          <w:color w:val="007BB8"/>
        </w:rPr>
        <w:t>Welche Lieferergebnisse werden erstellt?</w:t>
      </w:r>
    </w:p>
    <w:p w14:paraId="41E94057" w14:textId="64A3A1E2" w:rsidR="00CC6F6D" w:rsidRPr="00BC5BBB" w:rsidRDefault="00CC6F6D" w:rsidP="00CC6F6D">
      <w:pPr>
        <w:pStyle w:val="berschrift2"/>
      </w:pPr>
      <w:bookmarkStart w:id="9" w:name="_Toc233360939"/>
      <w:r>
        <w:lastRenderedPageBreak/>
        <w:t>Projektphasen und Lieferergebnisse</w:t>
      </w:r>
      <w:bookmarkEnd w:id="9"/>
    </w:p>
    <w:tbl>
      <w:tblPr>
        <w:tblStyle w:val="Tabellenraster"/>
        <w:tblW w:w="9351" w:type="dxa"/>
        <w:tblLook w:val="04A0" w:firstRow="1" w:lastRow="0" w:firstColumn="1" w:lastColumn="0" w:noHBand="0" w:noVBand="1"/>
      </w:tblPr>
      <w:tblGrid>
        <w:gridCol w:w="1696"/>
        <w:gridCol w:w="5245"/>
        <w:gridCol w:w="2410"/>
      </w:tblGrid>
      <w:tr w:rsidR="00C571FB" w:rsidRPr="00AF16B0" w14:paraId="638F1BC2" w14:textId="77777777" w:rsidTr="00E836A6">
        <w:tc>
          <w:tcPr>
            <w:tcW w:w="1696" w:type="dxa"/>
            <w:shd w:val="clear" w:color="auto" w:fill="D9D9D9" w:themeFill="background1" w:themeFillShade="D9"/>
          </w:tcPr>
          <w:p w14:paraId="6009BCDF" w14:textId="77777777" w:rsidR="00C571FB" w:rsidRPr="00AF16B0" w:rsidRDefault="00C571FB" w:rsidP="00C571FB">
            <w:pPr>
              <w:pStyle w:val="Tabelle9"/>
              <w:rPr>
                <w:b/>
                <w:bCs/>
              </w:rPr>
            </w:pPr>
            <w:r w:rsidRPr="00AF16B0">
              <w:rPr>
                <w:b/>
                <w:bCs/>
              </w:rPr>
              <w:t>Typ</w:t>
            </w:r>
          </w:p>
        </w:tc>
        <w:tc>
          <w:tcPr>
            <w:tcW w:w="5245" w:type="dxa"/>
            <w:shd w:val="clear" w:color="auto" w:fill="D9D9D9" w:themeFill="background1" w:themeFillShade="D9"/>
          </w:tcPr>
          <w:p w14:paraId="709F97E4" w14:textId="77777777" w:rsidR="00C571FB" w:rsidRPr="00AF16B0" w:rsidRDefault="00C571FB" w:rsidP="00C571FB">
            <w:pPr>
              <w:pStyle w:val="Tabelle9"/>
              <w:rPr>
                <w:b/>
                <w:bCs/>
              </w:rPr>
            </w:pPr>
            <w:r w:rsidRPr="00AF16B0">
              <w:rPr>
                <w:b/>
                <w:bCs/>
              </w:rPr>
              <w:t>Tätigkeit, Lieferergebnis, Meilenstein</w:t>
            </w:r>
          </w:p>
        </w:tc>
        <w:tc>
          <w:tcPr>
            <w:tcW w:w="2410" w:type="dxa"/>
            <w:shd w:val="clear" w:color="auto" w:fill="D9D9D9" w:themeFill="background1" w:themeFillShade="D9"/>
          </w:tcPr>
          <w:p w14:paraId="359300B6" w14:textId="77777777" w:rsidR="00C571FB" w:rsidRPr="00AF16B0" w:rsidRDefault="00C571FB" w:rsidP="00C571FB">
            <w:pPr>
              <w:pStyle w:val="Tabelle9"/>
              <w:rPr>
                <w:b/>
                <w:bCs/>
              </w:rPr>
            </w:pPr>
            <w:r w:rsidRPr="00AF16B0">
              <w:rPr>
                <w:b/>
                <w:bCs/>
              </w:rPr>
              <w:t>Termin</w:t>
            </w:r>
          </w:p>
        </w:tc>
      </w:tr>
      <w:tr w:rsidR="00C571FB" w:rsidRPr="00BE38EF" w14:paraId="7BF9DC0D" w14:textId="77777777" w:rsidTr="00E836A6">
        <w:tc>
          <w:tcPr>
            <w:tcW w:w="1696" w:type="dxa"/>
            <w:shd w:val="clear" w:color="auto" w:fill="F2F2F2" w:themeFill="background1" w:themeFillShade="F2"/>
          </w:tcPr>
          <w:p w14:paraId="0428D2EC" w14:textId="77777777" w:rsidR="00C571FB" w:rsidRPr="00BE38EF" w:rsidRDefault="00C571FB" w:rsidP="00C571FB">
            <w:pPr>
              <w:pStyle w:val="Tabelle9"/>
              <w:rPr>
                <w:b/>
                <w:bCs/>
              </w:rPr>
            </w:pPr>
            <w:r w:rsidRPr="00BE38EF">
              <w:rPr>
                <w:b/>
                <w:bCs/>
              </w:rPr>
              <w:t>Phase 0</w:t>
            </w:r>
          </w:p>
        </w:tc>
        <w:tc>
          <w:tcPr>
            <w:tcW w:w="5245" w:type="dxa"/>
            <w:shd w:val="clear" w:color="auto" w:fill="F2F2F2" w:themeFill="background1" w:themeFillShade="F2"/>
          </w:tcPr>
          <w:p w14:paraId="2D305B5D" w14:textId="77777777" w:rsidR="00C571FB" w:rsidRPr="00BE38EF" w:rsidRDefault="00C571FB" w:rsidP="00C571FB">
            <w:pPr>
              <w:pStyle w:val="Tabelle9"/>
              <w:rPr>
                <w:b/>
                <w:bCs/>
              </w:rPr>
            </w:pPr>
            <w:r w:rsidRPr="00BE38EF">
              <w:rPr>
                <w:b/>
                <w:bCs/>
              </w:rPr>
              <w:t>Initialisierung</w:t>
            </w:r>
          </w:p>
        </w:tc>
        <w:tc>
          <w:tcPr>
            <w:tcW w:w="2410" w:type="dxa"/>
            <w:shd w:val="clear" w:color="auto" w:fill="F2F2F2" w:themeFill="background1" w:themeFillShade="F2"/>
          </w:tcPr>
          <w:p w14:paraId="332DB808" w14:textId="77777777" w:rsidR="00C571FB" w:rsidRPr="00BE38EF" w:rsidRDefault="00C571FB" w:rsidP="00C571FB">
            <w:pPr>
              <w:pStyle w:val="Tabelle9"/>
              <w:rPr>
                <w:b/>
                <w:bCs/>
              </w:rPr>
            </w:pPr>
          </w:p>
        </w:tc>
      </w:tr>
      <w:tr w:rsidR="00C571FB" w:rsidRPr="009C14B5" w14:paraId="1D6C249D" w14:textId="77777777" w:rsidTr="00E836A6">
        <w:tc>
          <w:tcPr>
            <w:tcW w:w="1696" w:type="dxa"/>
          </w:tcPr>
          <w:p w14:paraId="3B7BD410" w14:textId="77777777" w:rsidR="00C571FB" w:rsidRPr="009C14B5" w:rsidRDefault="00C571FB" w:rsidP="00C571FB">
            <w:pPr>
              <w:pStyle w:val="Tabelle9"/>
            </w:pPr>
            <w:r w:rsidRPr="009C14B5">
              <w:t>Tätigkeiten</w:t>
            </w:r>
          </w:p>
        </w:tc>
        <w:tc>
          <w:tcPr>
            <w:tcW w:w="5245" w:type="dxa"/>
          </w:tcPr>
          <w:p w14:paraId="4AF607F8" w14:textId="3E567E50" w:rsidR="00673F3C" w:rsidRPr="006245BC" w:rsidRDefault="00673F3C" w:rsidP="0064337E">
            <w:pPr>
              <w:pStyle w:val="Tabelle9"/>
              <w:rPr>
                <w:u w:val="single"/>
              </w:rPr>
            </w:pPr>
            <w:r w:rsidRPr="006245BC">
              <w:rPr>
                <w:u w:val="single"/>
              </w:rPr>
              <w:t>Projektvertrag</w:t>
            </w:r>
            <w:r w:rsidR="00AC1A86">
              <w:rPr>
                <w:u w:val="single"/>
              </w:rPr>
              <w:t xml:space="preserve"> P1</w:t>
            </w:r>
            <w:r w:rsidRPr="006245BC">
              <w:rPr>
                <w:u w:val="single"/>
              </w:rPr>
              <w:t>:</w:t>
            </w:r>
          </w:p>
          <w:p w14:paraId="18832EAD" w14:textId="6F555881" w:rsidR="00C571FB" w:rsidRPr="009C14B5" w:rsidRDefault="00542E2C" w:rsidP="0064337E">
            <w:pPr>
              <w:pStyle w:val="Tabelle9"/>
            </w:pPr>
            <w:r w:rsidRPr="009C14B5">
              <w:t xml:space="preserve">Erstellung </w:t>
            </w:r>
            <w:r w:rsidR="00D836FD" w:rsidRPr="009C14B5">
              <w:t>des</w:t>
            </w:r>
            <w:r w:rsidR="001477E9" w:rsidRPr="009C14B5">
              <w:t xml:space="preserve"> </w:t>
            </w:r>
            <w:r w:rsidRPr="009C14B5">
              <w:t>Projektvertrag</w:t>
            </w:r>
            <w:r w:rsidR="001477E9" w:rsidRPr="009C14B5">
              <w:t>s</w:t>
            </w:r>
            <w:r w:rsidR="00DC0583" w:rsidRPr="009C14B5">
              <w:t xml:space="preserve"> zur gemeinsamen Vereinbarung von </w:t>
            </w:r>
            <w:r w:rsidR="0064337E" w:rsidRPr="009C14B5">
              <w:t>Zielsetzung</w:t>
            </w:r>
            <w:r w:rsidR="00DC0583" w:rsidRPr="009C14B5">
              <w:t xml:space="preserve">, </w:t>
            </w:r>
            <w:r w:rsidR="0064337E" w:rsidRPr="009C14B5">
              <w:t>Scope</w:t>
            </w:r>
            <w:r w:rsidR="00DC0583" w:rsidRPr="009C14B5">
              <w:t xml:space="preserve">, </w:t>
            </w:r>
            <w:r w:rsidR="0064337E" w:rsidRPr="009C14B5">
              <w:t>Governance, Rollen, Zeitrahmen, Ressourcen, Budget</w:t>
            </w:r>
            <w:r w:rsidR="001477E9" w:rsidRPr="009C14B5">
              <w:t xml:space="preserve"> und</w:t>
            </w:r>
            <w:r w:rsidR="00DC0583" w:rsidRPr="009C14B5">
              <w:t xml:space="preserve"> </w:t>
            </w:r>
            <w:r w:rsidR="0064337E" w:rsidRPr="009C14B5">
              <w:t>Risiken</w:t>
            </w:r>
            <w:r w:rsidR="00AC1A86">
              <w:t xml:space="preserve"> für Phase 1</w:t>
            </w:r>
            <w:r w:rsidR="001477E9" w:rsidRPr="009C14B5">
              <w:t>.</w:t>
            </w:r>
            <w:r w:rsidR="0064337E" w:rsidRPr="009C14B5">
              <w:t xml:space="preserve"> </w:t>
            </w:r>
          </w:p>
        </w:tc>
        <w:tc>
          <w:tcPr>
            <w:tcW w:w="2410" w:type="dxa"/>
          </w:tcPr>
          <w:p w14:paraId="7BA2538C" w14:textId="77777777" w:rsidR="00C571FB" w:rsidRPr="009C14B5" w:rsidRDefault="00C571FB" w:rsidP="00C571FB">
            <w:pPr>
              <w:pStyle w:val="Tabelle9"/>
            </w:pPr>
          </w:p>
        </w:tc>
      </w:tr>
      <w:tr w:rsidR="00C571FB" w:rsidRPr="00BE38EF" w14:paraId="55F97882" w14:textId="77777777" w:rsidTr="00E836A6">
        <w:tc>
          <w:tcPr>
            <w:tcW w:w="1696" w:type="dxa"/>
          </w:tcPr>
          <w:p w14:paraId="58C54D29" w14:textId="7CD686D3" w:rsidR="00C571FB" w:rsidRPr="00BE38EF" w:rsidRDefault="00C571FB" w:rsidP="00C571FB">
            <w:pPr>
              <w:pStyle w:val="Tabelle9"/>
            </w:pPr>
            <w:r w:rsidRPr="00BE38EF">
              <w:t>Lieferergebnis</w:t>
            </w:r>
            <w:r w:rsidR="00981F33" w:rsidRPr="00BE38EF">
              <w:t>se</w:t>
            </w:r>
          </w:p>
        </w:tc>
        <w:tc>
          <w:tcPr>
            <w:tcW w:w="5245" w:type="dxa"/>
          </w:tcPr>
          <w:p w14:paraId="242E0B97" w14:textId="12CAC227" w:rsidR="00C571FB" w:rsidRPr="00BE38EF" w:rsidRDefault="00C571FB" w:rsidP="00C571FB">
            <w:pPr>
              <w:pStyle w:val="Tabelle9"/>
            </w:pPr>
            <w:r w:rsidRPr="00BE38EF">
              <w:t>Projekt</w:t>
            </w:r>
            <w:r w:rsidR="00542E2C" w:rsidRPr="00BE38EF">
              <w:t>vertrag</w:t>
            </w:r>
            <w:r w:rsidR="00AC1A86">
              <w:t xml:space="preserve"> P1</w:t>
            </w:r>
          </w:p>
        </w:tc>
        <w:tc>
          <w:tcPr>
            <w:tcW w:w="2410" w:type="dxa"/>
          </w:tcPr>
          <w:p w14:paraId="157F76B3" w14:textId="77777777" w:rsidR="00C571FB" w:rsidRPr="00BE38EF" w:rsidRDefault="00C571FB" w:rsidP="00C571FB">
            <w:pPr>
              <w:pStyle w:val="Tabelle9"/>
            </w:pPr>
          </w:p>
        </w:tc>
      </w:tr>
      <w:tr w:rsidR="00C571FB" w:rsidRPr="009C14B5" w14:paraId="7ABFE29C" w14:textId="77777777" w:rsidTr="00E836A6">
        <w:tc>
          <w:tcPr>
            <w:tcW w:w="1696" w:type="dxa"/>
          </w:tcPr>
          <w:p w14:paraId="5E90F801" w14:textId="72162F48" w:rsidR="00C571FB" w:rsidRPr="009C14B5" w:rsidRDefault="00C571FB" w:rsidP="00C571FB">
            <w:pPr>
              <w:pStyle w:val="Tabelle9"/>
            </w:pPr>
            <w:r w:rsidRPr="009C14B5">
              <w:t>Meilenstein</w:t>
            </w:r>
            <w:r w:rsidR="00981F33" w:rsidRPr="009C14B5">
              <w:t>e</w:t>
            </w:r>
          </w:p>
        </w:tc>
        <w:tc>
          <w:tcPr>
            <w:tcW w:w="5245" w:type="dxa"/>
          </w:tcPr>
          <w:p w14:paraId="0C95BB6E" w14:textId="38136F9E" w:rsidR="00C571FB" w:rsidRPr="009C14B5" w:rsidRDefault="00C571FB" w:rsidP="00C571FB">
            <w:pPr>
              <w:pStyle w:val="Tabelle9"/>
            </w:pPr>
            <w:r w:rsidRPr="009C14B5">
              <w:t xml:space="preserve">Freigabe </w:t>
            </w:r>
            <w:r w:rsidR="00AC1A86" w:rsidRPr="009C14B5">
              <w:t>Projekt</w:t>
            </w:r>
            <w:r w:rsidR="00AC1A86">
              <w:t>vertrag P1</w:t>
            </w:r>
          </w:p>
          <w:p w14:paraId="3AA201CB" w14:textId="77777777" w:rsidR="00FB70A7" w:rsidRPr="009C14B5" w:rsidRDefault="00FB70A7" w:rsidP="00C571FB">
            <w:pPr>
              <w:pStyle w:val="Tabelle9"/>
            </w:pPr>
            <w:r w:rsidRPr="009C14B5">
              <w:t>Abschluss Phase 0 Initialisierung</w:t>
            </w:r>
          </w:p>
          <w:p w14:paraId="7A8723F6" w14:textId="31BBC627" w:rsidR="00FB70A7" w:rsidRPr="009C14B5" w:rsidRDefault="00FB70A7" w:rsidP="00C571FB">
            <w:pPr>
              <w:pStyle w:val="Tabelle9"/>
            </w:pPr>
            <w:r w:rsidRPr="009C14B5">
              <w:t>Freigabe Phase 1</w:t>
            </w:r>
            <w:r w:rsidR="00542E2C" w:rsidRPr="009C14B5">
              <w:t xml:space="preserve"> Konzept &amp; Planung</w:t>
            </w:r>
          </w:p>
        </w:tc>
        <w:tc>
          <w:tcPr>
            <w:tcW w:w="2410" w:type="dxa"/>
          </w:tcPr>
          <w:p w14:paraId="2D7BA043" w14:textId="77777777" w:rsidR="00C571FB" w:rsidRPr="009C14B5" w:rsidRDefault="00C571FB" w:rsidP="00C571FB">
            <w:pPr>
              <w:pStyle w:val="Tabelle9"/>
            </w:pPr>
          </w:p>
        </w:tc>
      </w:tr>
      <w:tr w:rsidR="00C571FB" w:rsidRPr="00BE38EF" w14:paraId="489A28BA" w14:textId="77777777" w:rsidTr="00E836A6">
        <w:tc>
          <w:tcPr>
            <w:tcW w:w="1696" w:type="dxa"/>
            <w:shd w:val="clear" w:color="auto" w:fill="F2F2F2" w:themeFill="background1" w:themeFillShade="F2"/>
          </w:tcPr>
          <w:p w14:paraId="2E656452" w14:textId="77777777" w:rsidR="00C571FB" w:rsidRPr="00BE38EF" w:rsidRDefault="00C571FB" w:rsidP="00C571FB">
            <w:pPr>
              <w:pStyle w:val="Tabelle9"/>
              <w:rPr>
                <w:b/>
                <w:bCs/>
              </w:rPr>
            </w:pPr>
            <w:r w:rsidRPr="00BE38EF">
              <w:rPr>
                <w:b/>
                <w:bCs/>
              </w:rPr>
              <w:t>Phase 1</w:t>
            </w:r>
          </w:p>
        </w:tc>
        <w:tc>
          <w:tcPr>
            <w:tcW w:w="5245" w:type="dxa"/>
            <w:shd w:val="clear" w:color="auto" w:fill="F2F2F2" w:themeFill="background1" w:themeFillShade="F2"/>
          </w:tcPr>
          <w:p w14:paraId="02C67C21" w14:textId="77777777" w:rsidR="00C571FB" w:rsidRPr="00BE38EF" w:rsidRDefault="00C571FB" w:rsidP="00C571FB">
            <w:pPr>
              <w:pStyle w:val="Tabelle9"/>
              <w:rPr>
                <w:b/>
                <w:bCs/>
              </w:rPr>
            </w:pPr>
            <w:r w:rsidRPr="00BE38EF">
              <w:rPr>
                <w:b/>
                <w:bCs/>
              </w:rPr>
              <w:t>Konzept &amp; Planung</w:t>
            </w:r>
          </w:p>
        </w:tc>
        <w:tc>
          <w:tcPr>
            <w:tcW w:w="2410" w:type="dxa"/>
            <w:shd w:val="clear" w:color="auto" w:fill="F2F2F2" w:themeFill="background1" w:themeFillShade="F2"/>
          </w:tcPr>
          <w:p w14:paraId="1394A567" w14:textId="77777777" w:rsidR="00C571FB" w:rsidRPr="00BE38EF" w:rsidRDefault="00C571FB" w:rsidP="00C571FB">
            <w:pPr>
              <w:pStyle w:val="Tabelle9"/>
              <w:rPr>
                <w:b/>
                <w:bCs/>
              </w:rPr>
            </w:pPr>
          </w:p>
        </w:tc>
      </w:tr>
      <w:tr w:rsidR="00C571FB" w:rsidRPr="009C14B5" w14:paraId="726DBE7B" w14:textId="77777777" w:rsidTr="00E836A6">
        <w:tc>
          <w:tcPr>
            <w:tcW w:w="1696" w:type="dxa"/>
          </w:tcPr>
          <w:p w14:paraId="5D193CEA" w14:textId="77777777" w:rsidR="00C571FB" w:rsidRPr="009C14B5" w:rsidRDefault="00C571FB" w:rsidP="00C571FB">
            <w:pPr>
              <w:pStyle w:val="Tabelle9"/>
            </w:pPr>
            <w:r w:rsidRPr="009C14B5">
              <w:t>Tätigkeiten</w:t>
            </w:r>
          </w:p>
        </w:tc>
        <w:tc>
          <w:tcPr>
            <w:tcW w:w="5245" w:type="dxa"/>
          </w:tcPr>
          <w:p w14:paraId="276D09AB" w14:textId="24963963" w:rsidR="00FF1BE7" w:rsidRPr="00F700DE" w:rsidRDefault="00FF1BE7" w:rsidP="0064337E">
            <w:pPr>
              <w:pStyle w:val="Tabelle9"/>
              <w:rPr>
                <w:u w:val="single"/>
              </w:rPr>
            </w:pPr>
            <w:r w:rsidRPr="00F700DE">
              <w:rPr>
                <w:u w:val="single"/>
              </w:rPr>
              <w:t>Lösungskonzept:</w:t>
            </w:r>
          </w:p>
          <w:p w14:paraId="69D64B8C" w14:textId="77777777" w:rsidR="00C571FB" w:rsidRPr="009C14B5" w:rsidRDefault="002C26C2" w:rsidP="0064337E">
            <w:pPr>
              <w:pStyle w:val="Tabelle9"/>
            </w:pPr>
            <w:r w:rsidRPr="009C14B5">
              <w:t>Konkretisierung des</w:t>
            </w:r>
            <w:r w:rsidR="0064337E" w:rsidRPr="009C14B5">
              <w:t xml:space="preserve"> fachliche</w:t>
            </w:r>
            <w:r w:rsidRPr="009C14B5">
              <w:t>n</w:t>
            </w:r>
            <w:r w:rsidR="0064337E" w:rsidRPr="009C14B5">
              <w:t>, organisatorische</w:t>
            </w:r>
            <w:r w:rsidRPr="009C14B5">
              <w:t>n</w:t>
            </w:r>
            <w:r w:rsidR="0064337E" w:rsidRPr="009C14B5">
              <w:t xml:space="preserve"> und technische</w:t>
            </w:r>
            <w:r w:rsidRPr="009C14B5">
              <w:t>n</w:t>
            </w:r>
            <w:r w:rsidR="0064337E" w:rsidRPr="009C14B5">
              <w:t xml:space="preserve"> Zielbild</w:t>
            </w:r>
            <w:r w:rsidRPr="009C14B5">
              <w:t>es</w:t>
            </w:r>
            <w:r w:rsidR="001E6A26" w:rsidRPr="009C14B5">
              <w:t>, u.a. hinsichtlich Z</w:t>
            </w:r>
            <w:r w:rsidR="0064337E" w:rsidRPr="009C14B5">
              <w:t>ielprozesse, Lösungsarchitektur, klinische Anforderungen, organisatorische Auswirkungen sowie Change- und Kommunikationsbedarf.</w:t>
            </w:r>
          </w:p>
          <w:p w14:paraId="5D1D2FCC" w14:textId="3224402A" w:rsidR="003C3221" w:rsidRPr="00F700DE" w:rsidRDefault="003C3221" w:rsidP="003C3221">
            <w:pPr>
              <w:pStyle w:val="Tabelle9"/>
              <w:rPr>
                <w:u w:val="single"/>
              </w:rPr>
            </w:pPr>
            <w:r w:rsidRPr="00F700DE">
              <w:rPr>
                <w:u w:val="single"/>
              </w:rPr>
              <w:t>Umsetzungsplanung:</w:t>
            </w:r>
          </w:p>
          <w:p w14:paraId="0A0A38E2" w14:textId="2E057C6F" w:rsidR="003C3221" w:rsidRDefault="003C3221" w:rsidP="003C3221">
            <w:pPr>
              <w:pStyle w:val="Tabelle9"/>
            </w:pPr>
            <w:r w:rsidRPr="009C14B5">
              <w:t xml:space="preserve">Erstellung einer detaillierten Umsetzungsplanung </w:t>
            </w:r>
            <w:r w:rsidR="00AC1A86">
              <w:t xml:space="preserve">(P2-P4) </w:t>
            </w:r>
            <w:r w:rsidRPr="009C14B5">
              <w:t xml:space="preserve">für die </w:t>
            </w:r>
            <w:r w:rsidR="00E43B9B" w:rsidRPr="009C14B5">
              <w:t xml:space="preserve">Erstellung und </w:t>
            </w:r>
            <w:r w:rsidRPr="009C14B5">
              <w:t xml:space="preserve">Implementierung </w:t>
            </w:r>
            <w:r w:rsidR="00E43B9B" w:rsidRPr="009C14B5">
              <w:t>der im Lösungskonzept beschriebenen Lösung.</w:t>
            </w:r>
          </w:p>
          <w:p w14:paraId="676322BB" w14:textId="77777777" w:rsidR="00754941" w:rsidRPr="00F700DE" w:rsidRDefault="00754941" w:rsidP="003C3221">
            <w:pPr>
              <w:pStyle w:val="Tabelle9"/>
              <w:rPr>
                <w:u w:val="single"/>
              </w:rPr>
            </w:pPr>
            <w:r w:rsidRPr="00F700DE">
              <w:rPr>
                <w:u w:val="single"/>
              </w:rPr>
              <w:t>Anpassung Projektvertrag:</w:t>
            </w:r>
          </w:p>
          <w:p w14:paraId="2C42B294" w14:textId="0864DF0A" w:rsidR="00754941" w:rsidRPr="009C14B5" w:rsidRDefault="00754941" w:rsidP="003C3221">
            <w:pPr>
              <w:pStyle w:val="Tabelle9"/>
            </w:pPr>
            <w:r>
              <w:t>Ergänzung Projektvertrag mit den Erkenntnissen aus Phase 1 und d</w:t>
            </w:r>
            <w:r w:rsidR="00A85272">
              <w:t xml:space="preserve">en für </w:t>
            </w:r>
            <w:r w:rsidR="00F700DE">
              <w:t>Phase 2 notwendigen Informationen</w:t>
            </w:r>
          </w:p>
        </w:tc>
        <w:tc>
          <w:tcPr>
            <w:tcW w:w="2410" w:type="dxa"/>
          </w:tcPr>
          <w:p w14:paraId="15C99BE1" w14:textId="77777777" w:rsidR="00C571FB" w:rsidRPr="009C14B5" w:rsidRDefault="00C571FB" w:rsidP="00C571FB">
            <w:pPr>
              <w:pStyle w:val="Tabelle9"/>
            </w:pPr>
          </w:p>
        </w:tc>
      </w:tr>
      <w:tr w:rsidR="00C571FB" w:rsidRPr="00BE38EF" w14:paraId="244EB465" w14:textId="77777777" w:rsidTr="00E836A6">
        <w:tc>
          <w:tcPr>
            <w:tcW w:w="1696" w:type="dxa"/>
          </w:tcPr>
          <w:p w14:paraId="77317A47" w14:textId="78F7E218" w:rsidR="00C571FB" w:rsidRPr="00BE38EF" w:rsidRDefault="00C571FB" w:rsidP="00C571FB">
            <w:pPr>
              <w:pStyle w:val="Tabelle9"/>
            </w:pPr>
            <w:r w:rsidRPr="00BE38EF">
              <w:t>Lieferergebnis</w:t>
            </w:r>
            <w:r w:rsidR="00981F33" w:rsidRPr="00BE38EF">
              <w:t>se</w:t>
            </w:r>
          </w:p>
        </w:tc>
        <w:tc>
          <w:tcPr>
            <w:tcW w:w="5245" w:type="dxa"/>
          </w:tcPr>
          <w:p w14:paraId="17930BB5" w14:textId="77777777" w:rsidR="00C571FB" w:rsidRPr="00BE38EF" w:rsidRDefault="00C571FB" w:rsidP="00C571FB">
            <w:pPr>
              <w:pStyle w:val="Tabelle9"/>
            </w:pPr>
            <w:r w:rsidRPr="00BE38EF">
              <w:t>Lösungskonzept</w:t>
            </w:r>
          </w:p>
          <w:p w14:paraId="0943A262" w14:textId="27AE899D" w:rsidR="00D25E51" w:rsidRDefault="00D25E51" w:rsidP="00C571FB">
            <w:pPr>
              <w:pStyle w:val="Tabelle9"/>
            </w:pPr>
            <w:r w:rsidRPr="00BE38EF">
              <w:t>Umsetzungsplanung</w:t>
            </w:r>
            <w:r w:rsidR="00AC1A86">
              <w:t xml:space="preserve"> (P2-P4)</w:t>
            </w:r>
          </w:p>
          <w:p w14:paraId="402CF0E7" w14:textId="6F433304" w:rsidR="00AB7FFA" w:rsidRPr="00BE38EF" w:rsidRDefault="00AB7FFA" w:rsidP="00C571FB">
            <w:pPr>
              <w:pStyle w:val="Tabelle9"/>
            </w:pPr>
            <w:r>
              <w:t>Erweiterter Projektvertrag für Phase 2</w:t>
            </w:r>
          </w:p>
        </w:tc>
        <w:tc>
          <w:tcPr>
            <w:tcW w:w="2410" w:type="dxa"/>
          </w:tcPr>
          <w:p w14:paraId="1722922E" w14:textId="77777777" w:rsidR="00C571FB" w:rsidRPr="00BE38EF" w:rsidRDefault="00C571FB" w:rsidP="00C571FB">
            <w:pPr>
              <w:pStyle w:val="Tabelle9"/>
            </w:pPr>
          </w:p>
        </w:tc>
      </w:tr>
      <w:tr w:rsidR="00C571FB" w:rsidRPr="009C14B5" w14:paraId="1074768E" w14:textId="77777777" w:rsidTr="00E836A6">
        <w:tc>
          <w:tcPr>
            <w:tcW w:w="1696" w:type="dxa"/>
          </w:tcPr>
          <w:p w14:paraId="7A6B5DAE" w14:textId="58A9A3DC" w:rsidR="00C571FB" w:rsidRPr="009C14B5" w:rsidRDefault="00C571FB" w:rsidP="00C571FB">
            <w:pPr>
              <w:pStyle w:val="Tabelle9"/>
            </w:pPr>
            <w:r w:rsidRPr="009C14B5">
              <w:t>Meilenstein</w:t>
            </w:r>
            <w:r w:rsidR="00981F33" w:rsidRPr="009C14B5">
              <w:t>e</w:t>
            </w:r>
          </w:p>
        </w:tc>
        <w:tc>
          <w:tcPr>
            <w:tcW w:w="5245" w:type="dxa"/>
          </w:tcPr>
          <w:p w14:paraId="7D93535D" w14:textId="195FED2D" w:rsidR="00D25E51" w:rsidRPr="009C14B5" w:rsidRDefault="00D25E51" w:rsidP="00D25E51">
            <w:pPr>
              <w:pStyle w:val="Tabelle9"/>
            </w:pPr>
            <w:r w:rsidRPr="009C14B5">
              <w:t>Freigabe Lösungskonzept</w:t>
            </w:r>
          </w:p>
          <w:p w14:paraId="66BC81C5" w14:textId="13C5B895" w:rsidR="00D25E51" w:rsidRPr="009C14B5" w:rsidRDefault="00D25E51" w:rsidP="00D25E51">
            <w:pPr>
              <w:pStyle w:val="Tabelle9"/>
            </w:pPr>
            <w:r w:rsidRPr="009C14B5">
              <w:t>Freigabe Umsetzungsplanung</w:t>
            </w:r>
          </w:p>
          <w:p w14:paraId="17F20562" w14:textId="62412277" w:rsidR="00D25E51" w:rsidRPr="009C14B5" w:rsidRDefault="00D25E51" w:rsidP="00D25E51">
            <w:pPr>
              <w:pStyle w:val="Tabelle9"/>
            </w:pPr>
            <w:r w:rsidRPr="009C14B5">
              <w:t xml:space="preserve">Abschluss Phase 1 Konzept &amp; Planung </w:t>
            </w:r>
          </w:p>
          <w:p w14:paraId="03F5D7FF" w14:textId="7C6A29D8" w:rsidR="00C571FB" w:rsidRPr="009C14B5" w:rsidRDefault="00D25E51" w:rsidP="00D25E51">
            <w:pPr>
              <w:pStyle w:val="Tabelle9"/>
            </w:pPr>
            <w:r w:rsidRPr="009C14B5">
              <w:t>Freigabe Phase 2 Implementierung</w:t>
            </w:r>
          </w:p>
        </w:tc>
        <w:tc>
          <w:tcPr>
            <w:tcW w:w="2410" w:type="dxa"/>
          </w:tcPr>
          <w:p w14:paraId="096C07D0" w14:textId="77777777" w:rsidR="00C571FB" w:rsidRPr="009C14B5" w:rsidRDefault="00C571FB" w:rsidP="00C571FB">
            <w:pPr>
              <w:pStyle w:val="Tabelle9"/>
            </w:pPr>
          </w:p>
        </w:tc>
      </w:tr>
      <w:tr w:rsidR="00C571FB" w:rsidRPr="00BE38EF" w14:paraId="6F35658E" w14:textId="77777777" w:rsidTr="00E836A6">
        <w:tc>
          <w:tcPr>
            <w:tcW w:w="1696" w:type="dxa"/>
            <w:shd w:val="clear" w:color="auto" w:fill="F2F2F2" w:themeFill="background1" w:themeFillShade="F2"/>
          </w:tcPr>
          <w:p w14:paraId="5EF4DDB5" w14:textId="77777777" w:rsidR="00C571FB" w:rsidRPr="00BE38EF" w:rsidRDefault="00C571FB" w:rsidP="00C571FB">
            <w:pPr>
              <w:pStyle w:val="Tabelle9"/>
              <w:rPr>
                <w:b/>
                <w:bCs/>
              </w:rPr>
            </w:pPr>
            <w:r w:rsidRPr="00BE38EF">
              <w:rPr>
                <w:b/>
                <w:bCs/>
              </w:rPr>
              <w:t>Phase 2</w:t>
            </w:r>
          </w:p>
        </w:tc>
        <w:tc>
          <w:tcPr>
            <w:tcW w:w="5245" w:type="dxa"/>
            <w:shd w:val="clear" w:color="auto" w:fill="F2F2F2" w:themeFill="background1" w:themeFillShade="F2"/>
          </w:tcPr>
          <w:p w14:paraId="72EA4477" w14:textId="77777777" w:rsidR="00C571FB" w:rsidRPr="00BE38EF" w:rsidRDefault="00C571FB" w:rsidP="00C571FB">
            <w:pPr>
              <w:pStyle w:val="Tabelle9"/>
              <w:rPr>
                <w:b/>
                <w:bCs/>
              </w:rPr>
            </w:pPr>
            <w:r w:rsidRPr="00BE38EF">
              <w:rPr>
                <w:b/>
                <w:bCs/>
              </w:rPr>
              <w:t>Implementierung</w:t>
            </w:r>
          </w:p>
        </w:tc>
        <w:tc>
          <w:tcPr>
            <w:tcW w:w="2410" w:type="dxa"/>
            <w:shd w:val="clear" w:color="auto" w:fill="F2F2F2" w:themeFill="background1" w:themeFillShade="F2"/>
          </w:tcPr>
          <w:p w14:paraId="20516FA9" w14:textId="77777777" w:rsidR="00C571FB" w:rsidRPr="00BE38EF" w:rsidRDefault="00C571FB" w:rsidP="00C571FB">
            <w:pPr>
              <w:pStyle w:val="Tabelle9"/>
              <w:rPr>
                <w:b/>
                <w:bCs/>
              </w:rPr>
            </w:pPr>
          </w:p>
        </w:tc>
      </w:tr>
      <w:tr w:rsidR="00C571FB" w:rsidRPr="009C14B5" w14:paraId="5BFE57F8" w14:textId="77777777" w:rsidTr="00E836A6">
        <w:tc>
          <w:tcPr>
            <w:tcW w:w="1696" w:type="dxa"/>
          </w:tcPr>
          <w:p w14:paraId="6E85FD82" w14:textId="77777777" w:rsidR="00C571FB" w:rsidRPr="009C14B5" w:rsidRDefault="00C571FB" w:rsidP="00C571FB">
            <w:pPr>
              <w:pStyle w:val="Tabelle9"/>
            </w:pPr>
            <w:r w:rsidRPr="009C14B5">
              <w:t>Tätigkeiten</w:t>
            </w:r>
          </w:p>
        </w:tc>
        <w:tc>
          <w:tcPr>
            <w:tcW w:w="5245" w:type="dxa"/>
          </w:tcPr>
          <w:p w14:paraId="0B19DBF8" w14:textId="68AEEAFC" w:rsidR="00E66BD6" w:rsidRPr="001E4004" w:rsidRDefault="00B76A9A" w:rsidP="00957AD3">
            <w:pPr>
              <w:pStyle w:val="Tabelle9"/>
              <w:rPr>
                <w:u w:val="single"/>
              </w:rPr>
            </w:pPr>
            <w:r w:rsidRPr="001E4004">
              <w:rPr>
                <w:u w:val="single"/>
              </w:rPr>
              <w:t>Realisierung der Lösung:</w:t>
            </w:r>
          </w:p>
          <w:p w14:paraId="7CE50571" w14:textId="6541D443" w:rsidR="00957AD3" w:rsidRPr="009C14B5" w:rsidRDefault="00B76A9A" w:rsidP="00957AD3">
            <w:pPr>
              <w:pStyle w:val="Tabelle9"/>
            </w:pPr>
            <w:r w:rsidRPr="009C14B5">
              <w:t>O</w:t>
            </w:r>
            <w:r w:rsidR="00957AD3" w:rsidRPr="009C14B5">
              <w:t>perative Umsetzung der definierten Lösung</w:t>
            </w:r>
            <w:r w:rsidRPr="009C14B5">
              <w:t xml:space="preserve"> inkl. </w:t>
            </w:r>
            <w:r w:rsidR="00957AD3" w:rsidRPr="009C14B5">
              <w:t>Steuerung von Risiken, Reporting und Stakeholdermanagement sowie Sicherstellung der definierten Qualitätsanforderungen.</w:t>
            </w:r>
          </w:p>
          <w:p w14:paraId="61265178" w14:textId="046EE915" w:rsidR="003A0939" w:rsidRPr="001E4004" w:rsidRDefault="00B76A9A" w:rsidP="00957AD3">
            <w:pPr>
              <w:pStyle w:val="Tabelle9"/>
              <w:rPr>
                <w:u w:val="single"/>
              </w:rPr>
            </w:pPr>
            <w:r w:rsidRPr="001E4004">
              <w:rPr>
                <w:u w:val="single"/>
              </w:rPr>
              <w:t>Produktive Einführung:</w:t>
            </w:r>
          </w:p>
          <w:p w14:paraId="72AE31F4" w14:textId="3289EE7C" w:rsidR="003A0939" w:rsidRDefault="003A0939" w:rsidP="003A0939">
            <w:pPr>
              <w:pStyle w:val="Tabelle9"/>
            </w:pPr>
            <w:r w:rsidRPr="009C14B5">
              <w:t>Einführung</w:t>
            </w:r>
            <w:r w:rsidR="001035CB" w:rsidRPr="009C14B5">
              <w:t xml:space="preserve"> der Lösung mit Fokus auf </w:t>
            </w:r>
            <w:r w:rsidR="00B76A9A" w:rsidRPr="009C14B5">
              <w:t>S</w:t>
            </w:r>
            <w:r w:rsidRPr="009C14B5">
              <w:t>chulung und Befähigung, Kommunikation, Begleitung der Einführung sowie Unter-stützung der betroffenen Anwender und Bereiche</w:t>
            </w:r>
            <w:r w:rsidR="00402F12">
              <w:t xml:space="preserve"> (Change Mgmt)</w:t>
            </w:r>
            <w:r w:rsidRPr="009C14B5">
              <w:t>.</w:t>
            </w:r>
          </w:p>
          <w:p w14:paraId="1FBF450B" w14:textId="77777777" w:rsidR="00433905" w:rsidRPr="00F700DE" w:rsidRDefault="00433905" w:rsidP="00433905">
            <w:pPr>
              <w:pStyle w:val="Tabelle9"/>
              <w:rPr>
                <w:u w:val="single"/>
              </w:rPr>
            </w:pPr>
            <w:r w:rsidRPr="00F700DE">
              <w:rPr>
                <w:u w:val="single"/>
              </w:rPr>
              <w:t>Anpassung Projektvertrag:</w:t>
            </w:r>
          </w:p>
          <w:p w14:paraId="255B470F" w14:textId="317F11CB" w:rsidR="00433905" w:rsidRPr="009C14B5" w:rsidRDefault="00433905" w:rsidP="00433905">
            <w:pPr>
              <w:pStyle w:val="Tabelle9"/>
            </w:pPr>
            <w:r>
              <w:t>Ergänzung Projektvertrag mit den Erkenntnissen aus Phase 2 und d</w:t>
            </w:r>
            <w:r w:rsidR="00A85272">
              <w:t xml:space="preserve">en für </w:t>
            </w:r>
            <w:r>
              <w:t xml:space="preserve">Phase </w:t>
            </w:r>
            <w:r w:rsidR="00BA1000">
              <w:t>3</w:t>
            </w:r>
            <w:r>
              <w:t xml:space="preserve"> notwendigen Informationen</w:t>
            </w:r>
          </w:p>
        </w:tc>
        <w:tc>
          <w:tcPr>
            <w:tcW w:w="2410" w:type="dxa"/>
          </w:tcPr>
          <w:p w14:paraId="39C1D467" w14:textId="77777777" w:rsidR="00C571FB" w:rsidRPr="009C14B5" w:rsidRDefault="00C571FB" w:rsidP="00C571FB">
            <w:pPr>
              <w:pStyle w:val="Tabelle9"/>
            </w:pPr>
          </w:p>
        </w:tc>
      </w:tr>
      <w:tr w:rsidR="00C571FB" w:rsidRPr="00BE38EF" w14:paraId="391F3D59" w14:textId="77777777" w:rsidTr="00E836A6">
        <w:tc>
          <w:tcPr>
            <w:tcW w:w="1696" w:type="dxa"/>
          </w:tcPr>
          <w:p w14:paraId="4781BC28" w14:textId="40FADFE4" w:rsidR="00C571FB" w:rsidRPr="00BE38EF" w:rsidRDefault="00C571FB" w:rsidP="00C571FB">
            <w:pPr>
              <w:pStyle w:val="Tabelle9"/>
            </w:pPr>
            <w:r w:rsidRPr="00BE38EF">
              <w:t>Lieferergebnis</w:t>
            </w:r>
            <w:r w:rsidR="00981F33" w:rsidRPr="00BE38EF">
              <w:t>se</w:t>
            </w:r>
          </w:p>
        </w:tc>
        <w:tc>
          <w:tcPr>
            <w:tcW w:w="5245" w:type="dxa"/>
          </w:tcPr>
          <w:p w14:paraId="6CDC1F10" w14:textId="77777777" w:rsidR="00B76A9A" w:rsidRPr="00BE38EF" w:rsidRDefault="00B76A9A" w:rsidP="00C571FB">
            <w:pPr>
              <w:pStyle w:val="Tabelle9"/>
            </w:pPr>
            <w:r w:rsidRPr="00BE38EF">
              <w:t>Realisierte Lösung</w:t>
            </w:r>
          </w:p>
          <w:p w14:paraId="783B634C" w14:textId="77777777" w:rsidR="003A78E2" w:rsidRDefault="003A78E2" w:rsidP="00C571FB">
            <w:pPr>
              <w:pStyle w:val="Tabelle9"/>
            </w:pPr>
            <w:r w:rsidRPr="00BE38EF">
              <w:t>Produktive Lösung</w:t>
            </w:r>
          </w:p>
          <w:p w14:paraId="571C160F" w14:textId="099F8E52" w:rsidR="008E39E0" w:rsidRPr="00BE38EF" w:rsidRDefault="008E39E0" w:rsidP="00C571FB">
            <w:pPr>
              <w:pStyle w:val="Tabelle9"/>
            </w:pPr>
            <w:r>
              <w:t>Erweiterter Projektvertrag für Phase 3</w:t>
            </w:r>
          </w:p>
        </w:tc>
        <w:tc>
          <w:tcPr>
            <w:tcW w:w="2410" w:type="dxa"/>
          </w:tcPr>
          <w:p w14:paraId="6B871AE2" w14:textId="77777777" w:rsidR="00C571FB" w:rsidRPr="00BE38EF" w:rsidRDefault="00C571FB" w:rsidP="00C571FB">
            <w:pPr>
              <w:pStyle w:val="Tabelle9"/>
            </w:pPr>
          </w:p>
        </w:tc>
      </w:tr>
      <w:tr w:rsidR="00C571FB" w:rsidRPr="009C14B5" w14:paraId="569DC82B" w14:textId="77777777" w:rsidTr="00E836A6">
        <w:tc>
          <w:tcPr>
            <w:tcW w:w="1696" w:type="dxa"/>
          </w:tcPr>
          <w:p w14:paraId="7E8152E0" w14:textId="736BF562" w:rsidR="00C571FB" w:rsidRPr="009C14B5" w:rsidRDefault="00C571FB" w:rsidP="00C571FB">
            <w:pPr>
              <w:pStyle w:val="Tabelle9"/>
            </w:pPr>
            <w:r w:rsidRPr="009C14B5">
              <w:t>Meilenstein</w:t>
            </w:r>
            <w:r w:rsidR="00981F33" w:rsidRPr="009C14B5">
              <w:t>e</w:t>
            </w:r>
          </w:p>
        </w:tc>
        <w:tc>
          <w:tcPr>
            <w:tcW w:w="5245" w:type="dxa"/>
          </w:tcPr>
          <w:p w14:paraId="55A48362" w14:textId="77777777" w:rsidR="00B76A9A" w:rsidRPr="009C14B5" w:rsidRDefault="00B76A9A" w:rsidP="00B76A9A">
            <w:pPr>
              <w:pStyle w:val="Tabelle9"/>
            </w:pPr>
            <w:r w:rsidRPr="009C14B5">
              <w:t>Abnahme der realisierten Lösung</w:t>
            </w:r>
          </w:p>
          <w:p w14:paraId="23511CB2" w14:textId="54C598B6" w:rsidR="00B76A9A" w:rsidRPr="009C14B5" w:rsidRDefault="00B76A9A" w:rsidP="00B76A9A">
            <w:pPr>
              <w:pStyle w:val="Tabelle9"/>
            </w:pPr>
            <w:r w:rsidRPr="009C14B5">
              <w:t>Freigabe zur Einführung</w:t>
            </w:r>
          </w:p>
          <w:p w14:paraId="7AB1591C" w14:textId="77777777" w:rsidR="00C571FB" w:rsidRPr="009C14B5" w:rsidRDefault="00B76A9A" w:rsidP="00C571FB">
            <w:pPr>
              <w:pStyle w:val="Tabelle9"/>
            </w:pPr>
            <w:r w:rsidRPr="009C14B5">
              <w:t>Abnahme produktive Lösung</w:t>
            </w:r>
          </w:p>
          <w:p w14:paraId="00B47505" w14:textId="06910A0C" w:rsidR="00B76A9A" w:rsidRPr="009C14B5" w:rsidRDefault="00B76A9A" w:rsidP="00B76A9A">
            <w:pPr>
              <w:pStyle w:val="Tabelle9"/>
            </w:pPr>
            <w:r w:rsidRPr="009C14B5">
              <w:t>Abschluss Phase 2 Implementierung</w:t>
            </w:r>
          </w:p>
          <w:p w14:paraId="42554985" w14:textId="1DE17A8A" w:rsidR="00B76A9A" w:rsidRPr="009C14B5" w:rsidRDefault="00B76A9A" w:rsidP="00B76A9A">
            <w:pPr>
              <w:pStyle w:val="Tabelle9"/>
            </w:pPr>
            <w:r w:rsidRPr="009C14B5">
              <w:t>Freigabe Phase 3 Stabilisierung &amp; Monitoring</w:t>
            </w:r>
          </w:p>
        </w:tc>
        <w:tc>
          <w:tcPr>
            <w:tcW w:w="2410" w:type="dxa"/>
          </w:tcPr>
          <w:p w14:paraId="5CF24DC1" w14:textId="77777777" w:rsidR="00C571FB" w:rsidRPr="009C14B5" w:rsidRDefault="00C571FB" w:rsidP="00C571FB">
            <w:pPr>
              <w:pStyle w:val="Tabelle9"/>
            </w:pPr>
          </w:p>
        </w:tc>
      </w:tr>
      <w:tr w:rsidR="00C571FB" w:rsidRPr="00BE38EF" w14:paraId="36B8DA4A" w14:textId="77777777" w:rsidTr="00E836A6">
        <w:tc>
          <w:tcPr>
            <w:tcW w:w="1696" w:type="dxa"/>
            <w:shd w:val="clear" w:color="auto" w:fill="F2F2F2" w:themeFill="background1" w:themeFillShade="F2"/>
          </w:tcPr>
          <w:p w14:paraId="7E14F867" w14:textId="77777777" w:rsidR="00C571FB" w:rsidRPr="00BE38EF" w:rsidRDefault="00C571FB" w:rsidP="00C571FB">
            <w:pPr>
              <w:pStyle w:val="Tabelle9"/>
              <w:rPr>
                <w:b/>
                <w:bCs/>
              </w:rPr>
            </w:pPr>
            <w:r w:rsidRPr="00BE38EF">
              <w:rPr>
                <w:b/>
                <w:bCs/>
              </w:rPr>
              <w:lastRenderedPageBreak/>
              <w:t>Phase 3</w:t>
            </w:r>
          </w:p>
        </w:tc>
        <w:tc>
          <w:tcPr>
            <w:tcW w:w="5245" w:type="dxa"/>
            <w:shd w:val="clear" w:color="auto" w:fill="F2F2F2" w:themeFill="background1" w:themeFillShade="F2"/>
          </w:tcPr>
          <w:p w14:paraId="058A7F02" w14:textId="77777777" w:rsidR="00C571FB" w:rsidRPr="00BE38EF" w:rsidRDefault="00C571FB" w:rsidP="00C571FB">
            <w:pPr>
              <w:pStyle w:val="Tabelle9"/>
              <w:rPr>
                <w:b/>
                <w:bCs/>
              </w:rPr>
            </w:pPr>
            <w:r w:rsidRPr="00BE38EF">
              <w:rPr>
                <w:b/>
                <w:bCs/>
              </w:rPr>
              <w:t>Stabilisierung &amp; Monitoring</w:t>
            </w:r>
          </w:p>
        </w:tc>
        <w:tc>
          <w:tcPr>
            <w:tcW w:w="2410" w:type="dxa"/>
            <w:shd w:val="clear" w:color="auto" w:fill="F2F2F2" w:themeFill="background1" w:themeFillShade="F2"/>
          </w:tcPr>
          <w:p w14:paraId="2D371F4F" w14:textId="77777777" w:rsidR="00C571FB" w:rsidRPr="00BE38EF" w:rsidRDefault="00C571FB" w:rsidP="00C571FB">
            <w:pPr>
              <w:pStyle w:val="Tabelle9"/>
              <w:rPr>
                <w:b/>
                <w:bCs/>
              </w:rPr>
            </w:pPr>
          </w:p>
        </w:tc>
      </w:tr>
      <w:tr w:rsidR="00C571FB" w:rsidRPr="009C14B5" w14:paraId="23D42503" w14:textId="77777777" w:rsidTr="00E836A6">
        <w:tc>
          <w:tcPr>
            <w:tcW w:w="1696" w:type="dxa"/>
          </w:tcPr>
          <w:p w14:paraId="6C9B1263" w14:textId="77777777" w:rsidR="00C571FB" w:rsidRPr="009C14B5" w:rsidRDefault="00C571FB" w:rsidP="00C571FB">
            <w:pPr>
              <w:pStyle w:val="Tabelle9"/>
            </w:pPr>
            <w:r w:rsidRPr="009C14B5">
              <w:t>Tätigkeiten</w:t>
            </w:r>
          </w:p>
        </w:tc>
        <w:tc>
          <w:tcPr>
            <w:tcW w:w="5245" w:type="dxa"/>
          </w:tcPr>
          <w:p w14:paraId="067DD9A8" w14:textId="0A1172CC" w:rsidR="00C571FB" w:rsidRPr="00BA1000" w:rsidRDefault="007759EA" w:rsidP="00C571FB">
            <w:pPr>
              <w:pStyle w:val="Tabelle9"/>
              <w:rPr>
                <w:u w:val="single"/>
              </w:rPr>
            </w:pPr>
            <w:r w:rsidRPr="00BA1000">
              <w:rPr>
                <w:u w:val="single"/>
              </w:rPr>
              <w:t>Stabilisierung und Betriebsübergabe</w:t>
            </w:r>
            <w:r w:rsidR="000B179A" w:rsidRPr="00BA1000">
              <w:rPr>
                <w:u w:val="single"/>
              </w:rPr>
              <w:t>:</w:t>
            </w:r>
          </w:p>
          <w:p w14:paraId="0ACC1B54" w14:textId="77777777" w:rsidR="007759EA" w:rsidRDefault="000B179A" w:rsidP="00C571FB">
            <w:pPr>
              <w:pStyle w:val="Tabelle9"/>
            </w:pPr>
            <w:r w:rsidRPr="009C14B5">
              <w:t>Monitoring und laufende Optimierung der produktiven Lösung mit anschliessender vollständiger Übergabe an den Betrieb</w:t>
            </w:r>
          </w:p>
          <w:p w14:paraId="534111CC" w14:textId="77777777" w:rsidR="00BA1000" w:rsidRPr="00F700DE" w:rsidRDefault="00BA1000" w:rsidP="00BA1000">
            <w:pPr>
              <w:pStyle w:val="Tabelle9"/>
              <w:rPr>
                <w:u w:val="single"/>
              </w:rPr>
            </w:pPr>
            <w:r w:rsidRPr="00F700DE">
              <w:rPr>
                <w:u w:val="single"/>
              </w:rPr>
              <w:t>Anpassung Projektvertrag:</w:t>
            </w:r>
          </w:p>
          <w:p w14:paraId="141D4113" w14:textId="7DFEC525" w:rsidR="00BA1000" w:rsidRPr="009C14B5" w:rsidRDefault="00BA1000" w:rsidP="00BA1000">
            <w:pPr>
              <w:pStyle w:val="Tabelle9"/>
            </w:pPr>
            <w:r>
              <w:t>Ergänzung Projektvertrag mit den Erkenntnissen aus Phase 3 und den für Phase 4 notwendigen Informationen</w:t>
            </w:r>
          </w:p>
        </w:tc>
        <w:tc>
          <w:tcPr>
            <w:tcW w:w="2410" w:type="dxa"/>
          </w:tcPr>
          <w:p w14:paraId="415638F7" w14:textId="77777777" w:rsidR="00C571FB" w:rsidRPr="009C14B5" w:rsidRDefault="00C571FB" w:rsidP="00C571FB">
            <w:pPr>
              <w:pStyle w:val="Tabelle9"/>
            </w:pPr>
          </w:p>
        </w:tc>
      </w:tr>
      <w:tr w:rsidR="00C571FB" w:rsidRPr="009C14B5" w14:paraId="3487DC59" w14:textId="77777777" w:rsidTr="00E836A6">
        <w:tc>
          <w:tcPr>
            <w:tcW w:w="1696" w:type="dxa"/>
          </w:tcPr>
          <w:p w14:paraId="1C9CB04B" w14:textId="2BC7E3F7" w:rsidR="00C571FB" w:rsidRPr="009C14B5" w:rsidRDefault="00C571FB" w:rsidP="00C571FB">
            <w:pPr>
              <w:pStyle w:val="Tabelle9"/>
            </w:pPr>
            <w:r w:rsidRPr="009C14B5">
              <w:t>Lieferergebni</w:t>
            </w:r>
            <w:r w:rsidR="00981F33" w:rsidRPr="009C14B5">
              <w:t>s</w:t>
            </w:r>
            <w:r w:rsidRPr="009C14B5">
              <w:t>s</w:t>
            </w:r>
            <w:r w:rsidR="00981F33" w:rsidRPr="009C14B5">
              <w:t>e</w:t>
            </w:r>
          </w:p>
        </w:tc>
        <w:tc>
          <w:tcPr>
            <w:tcW w:w="5245" w:type="dxa"/>
          </w:tcPr>
          <w:p w14:paraId="76EC1151" w14:textId="77777777" w:rsidR="00C571FB" w:rsidRPr="008E39E0" w:rsidRDefault="00B412BF" w:rsidP="00C571FB">
            <w:pPr>
              <w:pStyle w:val="Tabelle9"/>
            </w:pPr>
            <w:r w:rsidRPr="008E39E0">
              <w:t>Betriebskonzept</w:t>
            </w:r>
          </w:p>
          <w:p w14:paraId="4223FCAC" w14:textId="61FF3FB7" w:rsidR="008E39E0" w:rsidRPr="009C14B5" w:rsidRDefault="008E39E0" w:rsidP="00C571FB">
            <w:pPr>
              <w:pStyle w:val="Tabelle9"/>
              <w:rPr>
                <w:b/>
                <w:bCs/>
              </w:rPr>
            </w:pPr>
            <w:r>
              <w:t>Erweiterter Projektvertrag für Phase 4</w:t>
            </w:r>
          </w:p>
        </w:tc>
        <w:tc>
          <w:tcPr>
            <w:tcW w:w="2410" w:type="dxa"/>
          </w:tcPr>
          <w:p w14:paraId="79A11AA3" w14:textId="77777777" w:rsidR="00C571FB" w:rsidRPr="009C14B5" w:rsidRDefault="00C571FB" w:rsidP="00C571FB">
            <w:pPr>
              <w:pStyle w:val="Tabelle9"/>
            </w:pPr>
          </w:p>
        </w:tc>
      </w:tr>
      <w:tr w:rsidR="00C571FB" w:rsidRPr="009C14B5" w14:paraId="4FDBE455" w14:textId="77777777" w:rsidTr="00E836A6">
        <w:tc>
          <w:tcPr>
            <w:tcW w:w="1696" w:type="dxa"/>
          </w:tcPr>
          <w:p w14:paraId="5B1D02FE" w14:textId="2E814835" w:rsidR="00C571FB" w:rsidRPr="009C14B5" w:rsidRDefault="00C571FB" w:rsidP="00C571FB">
            <w:pPr>
              <w:pStyle w:val="Tabelle9"/>
            </w:pPr>
            <w:r w:rsidRPr="009C14B5">
              <w:t>Meilenstein</w:t>
            </w:r>
            <w:r w:rsidR="00981F33" w:rsidRPr="009C14B5">
              <w:t>e</w:t>
            </w:r>
          </w:p>
        </w:tc>
        <w:tc>
          <w:tcPr>
            <w:tcW w:w="5245" w:type="dxa"/>
          </w:tcPr>
          <w:p w14:paraId="4660840D" w14:textId="46A16EE2" w:rsidR="007759EA" w:rsidRPr="009C14B5" w:rsidRDefault="00B412BF" w:rsidP="007759EA">
            <w:pPr>
              <w:pStyle w:val="Tabelle9"/>
            </w:pPr>
            <w:r>
              <w:t>Abnahme Betriebskonzept</w:t>
            </w:r>
          </w:p>
          <w:p w14:paraId="7FB6C4C1" w14:textId="44E59963" w:rsidR="007759EA" w:rsidRPr="009C14B5" w:rsidRDefault="007759EA" w:rsidP="007759EA">
            <w:pPr>
              <w:pStyle w:val="Tabelle9"/>
            </w:pPr>
            <w:r w:rsidRPr="009C14B5">
              <w:t>Abschluss Phase 3 Stabilisierung &amp; Monitoring</w:t>
            </w:r>
          </w:p>
          <w:p w14:paraId="0308C11D" w14:textId="5B2CA6D5" w:rsidR="00C571FB" w:rsidRPr="009C14B5" w:rsidRDefault="007759EA" w:rsidP="007759EA">
            <w:pPr>
              <w:pStyle w:val="Tabelle9"/>
            </w:pPr>
            <w:r w:rsidRPr="009C14B5">
              <w:t>Freigabe Phase 4 Abschluss</w:t>
            </w:r>
          </w:p>
        </w:tc>
        <w:tc>
          <w:tcPr>
            <w:tcW w:w="2410" w:type="dxa"/>
          </w:tcPr>
          <w:p w14:paraId="01E52C29" w14:textId="77777777" w:rsidR="00C571FB" w:rsidRPr="009C14B5" w:rsidRDefault="00C571FB" w:rsidP="00C571FB">
            <w:pPr>
              <w:pStyle w:val="Tabelle9"/>
            </w:pPr>
          </w:p>
        </w:tc>
      </w:tr>
      <w:tr w:rsidR="00C571FB" w:rsidRPr="00BE38EF" w14:paraId="6414503C" w14:textId="77777777" w:rsidTr="00E836A6">
        <w:tc>
          <w:tcPr>
            <w:tcW w:w="1696" w:type="dxa"/>
            <w:shd w:val="clear" w:color="auto" w:fill="F2F2F2" w:themeFill="background1" w:themeFillShade="F2"/>
          </w:tcPr>
          <w:p w14:paraId="41D36DA3" w14:textId="77777777" w:rsidR="00C571FB" w:rsidRPr="00BE38EF" w:rsidRDefault="00C571FB" w:rsidP="00C571FB">
            <w:pPr>
              <w:pStyle w:val="Tabelle9"/>
              <w:rPr>
                <w:b/>
                <w:bCs/>
              </w:rPr>
            </w:pPr>
            <w:r w:rsidRPr="00BE38EF">
              <w:rPr>
                <w:b/>
                <w:bCs/>
              </w:rPr>
              <w:t>Phase 4</w:t>
            </w:r>
          </w:p>
        </w:tc>
        <w:tc>
          <w:tcPr>
            <w:tcW w:w="5245" w:type="dxa"/>
            <w:shd w:val="clear" w:color="auto" w:fill="F2F2F2" w:themeFill="background1" w:themeFillShade="F2"/>
          </w:tcPr>
          <w:p w14:paraId="6721D377" w14:textId="77777777" w:rsidR="00C571FB" w:rsidRPr="00BE38EF" w:rsidRDefault="00C571FB" w:rsidP="00C571FB">
            <w:pPr>
              <w:pStyle w:val="Tabelle9"/>
              <w:rPr>
                <w:b/>
                <w:bCs/>
              </w:rPr>
            </w:pPr>
            <w:r w:rsidRPr="00BE38EF">
              <w:rPr>
                <w:b/>
                <w:bCs/>
              </w:rPr>
              <w:t>Abschluss</w:t>
            </w:r>
          </w:p>
        </w:tc>
        <w:tc>
          <w:tcPr>
            <w:tcW w:w="2410" w:type="dxa"/>
            <w:shd w:val="clear" w:color="auto" w:fill="F2F2F2" w:themeFill="background1" w:themeFillShade="F2"/>
          </w:tcPr>
          <w:p w14:paraId="17BA607D" w14:textId="77777777" w:rsidR="00C571FB" w:rsidRPr="00BE38EF" w:rsidRDefault="00C571FB" w:rsidP="00C571FB">
            <w:pPr>
              <w:pStyle w:val="Tabelle9"/>
              <w:rPr>
                <w:b/>
                <w:bCs/>
              </w:rPr>
            </w:pPr>
          </w:p>
        </w:tc>
      </w:tr>
      <w:tr w:rsidR="00C571FB" w:rsidRPr="009C14B5" w14:paraId="0DD80F9D" w14:textId="77777777" w:rsidTr="00E836A6">
        <w:tc>
          <w:tcPr>
            <w:tcW w:w="1696" w:type="dxa"/>
          </w:tcPr>
          <w:p w14:paraId="7A56E9CE" w14:textId="77777777" w:rsidR="00C571FB" w:rsidRPr="009C14B5" w:rsidRDefault="00C571FB" w:rsidP="00C571FB">
            <w:pPr>
              <w:pStyle w:val="Tabelle9"/>
            </w:pPr>
            <w:r w:rsidRPr="009C14B5">
              <w:t>Tätigkeiten</w:t>
            </w:r>
          </w:p>
        </w:tc>
        <w:tc>
          <w:tcPr>
            <w:tcW w:w="5245" w:type="dxa"/>
          </w:tcPr>
          <w:p w14:paraId="3BCDCC7C" w14:textId="7E7ACC15" w:rsidR="000B179A" w:rsidRPr="001E4004" w:rsidRDefault="000B179A" w:rsidP="003A0939">
            <w:pPr>
              <w:pStyle w:val="Tabelle9"/>
              <w:rPr>
                <w:u w:val="single"/>
              </w:rPr>
            </w:pPr>
            <w:r w:rsidRPr="001E4004">
              <w:rPr>
                <w:u w:val="single"/>
              </w:rPr>
              <w:t>Projektabschluss</w:t>
            </w:r>
            <w:r w:rsidR="00511FF3" w:rsidRPr="001E4004">
              <w:rPr>
                <w:u w:val="single"/>
              </w:rPr>
              <w:t>:</w:t>
            </w:r>
          </w:p>
          <w:p w14:paraId="73548622" w14:textId="436007A7" w:rsidR="00C571FB" w:rsidRPr="009C14B5" w:rsidRDefault="00DA0870" w:rsidP="003A0939">
            <w:pPr>
              <w:pStyle w:val="Tabelle9"/>
            </w:pPr>
            <w:r w:rsidRPr="009C14B5">
              <w:t>F</w:t>
            </w:r>
            <w:r w:rsidR="003A0939" w:rsidRPr="009C14B5">
              <w:t xml:space="preserve">ormelle Beendigung des Projekts </w:t>
            </w:r>
            <w:r w:rsidRPr="009C14B5">
              <w:t xml:space="preserve">mit </w:t>
            </w:r>
            <w:r w:rsidR="003A0939" w:rsidRPr="009C14B5">
              <w:t>Überprüfung der Zielerreichung, Erstellung des Abschlussberichts, Dokumentation von Lessons Learned sowie Abschluss offener Punkte.</w:t>
            </w:r>
          </w:p>
        </w:tc>
        <w:tc>
          <w:tcPr>
            <w:tcW w:w="2410" w:type="dxa"/>
          </w:tcPr>
          <w:p w14:paraId="0CAAC1C3" w14:textId="77777777" w:rsidR="00C571FB" w:rsidRPr="009C14B5" w:rsidRDefault="00C571FB" w:rsidP="00C571FB">
            <w:pPr>
              <w:pStyle w:val="Tabelle9"/>
            </w:pPr>
          </w:p>
        </w:tc>
      </w:tr>
      <w:tr w:rsidR="00C571FB" w:rsidRPr="00BE38EF" w14:paraId="70DA2BD2" w14:textId="77777777" w:rsidTr="00E836A6">
        <w:tc>
          <w:tcPr>
            <w:tcW w:w="1696" w:type="dxa"/>
          </w:tcPr>
          <w:p w14:paraId="34DBAF3C" w14:textId="345B7D8C" w:rsidR="00C571FB" w:rsidRPr="00BE38EF" w:rsidRDefault="00C571FB" w:rsidP="00C571FB">
            <w:pPr>
              <w:pStyle w:val="Tabelle9"/>
            </w:pPr>
            <w:r w:rsidRPr="00BE38EF">
              <w:t>Lieferergebni</w:t>
            </w:r>
            <w:r w:rsidR="00981F33" w:rsidRPr="00BE38EF">
              <w:t>s</w:t>
            </w:r>
            <w:r w:rsidRPr="00BE38EF">
              <w:t>s</w:t>
            </w:r>
            <w:r w:rsidR="00981F33" w:rsidRPr="00BE38EF">
              <w:t>e</w:t>
            </w:r>
          </w:p>
        </w:tc>
        <w:tc>
          <w:tcPr>
            <w:tcW w:w="5245" w:type="dxa"/>
          </w:tcPr>
          <w:p w14:paraId="6ADE6949" w14:textId="77777777" w:rsidR="00C571FB" w:rsidRPr="00BE38EF" w:rsidRDefault="00C571FB" w:rsidP="00C571FB">
            <w:pPr>
              <w:pStyle w:val="Tabelle9"/>
            </w:pPr>
            <w:r w:rsidRPr="00BE38EF">
              <w:t>Abschlussbericht</w:t>
            </w:r>
          </w:p>
        </w:tc>
        <w:tc>
          <w:tcPr>
            <w:tcW w:w="2410" w:type="dxa"/>
          </w:tcPr>
          <w:p w14:paraId="717A0336" w14:textId="77777777" w:rsidR="00C571FB" w:rsidRPr="00BE38EF" w:rsidRDefault="00C571FB" w:rsidP="00C571FB">
            <w:pPr>
              <w:pStyle w:val="Tabelle9"/>
            </w:pPr>
          </w:p>
        </w:tc>
      </w:tr>
      <w:tr w:rsidR="00C571FB" w:rsidRPr="009C14B5" w14:paraId="66FEF958" w14:textId="77777777" w:rsidTr="00E836A6">
        <w:tc>
          <w:tcPr>
            <w:tcW w:w="1696" w:type="dxa"/>
          </w:tcPr>
          <w:p w14:paraId="7CD00535" w14:textId="34EC40FF" w:rsidR="00C571FB" w:rsidRPr="009C14B5" w:rsidRDefault="00C571FB" w:rsidP="00C571FB">
            <w:pPr>
              <w:pStyle w:val="Tabelle9"/>
            </w:pPr>
            <w:r w:rsidRPr="009C14B5">
              <w:t>Meilenstein</w:t>
            </w:r>
            <w:r w:rsidR="00981F33" w:rsidRPr="009C14B5">
              <w:t>e</w:t>
            </w:r>
          </w:p>
        </w:tc>
        <w:tc>
          <w:tcPr>
            <w:tcW w:w="5245" w:type="dxa"/>
          </w:tcPr>
          <w:p w14:paraId="01E2E1E1" w14:textId="795C1A7C" w:rsidR="00687FE0" w:rsidRPr="009C14B5" w:rsidRDefault="00687FE0" w:rsidP="00687FE0">
            <w:pPr>
              <w:pStyle w:val="Tabelle9"/>
            </w:pPr>
            <w:r w:rsidRPr="009C14B5">
              <w:t>Abnahme Abschlussbericht</w:t>
            </w:r>
          </w:p>
          <w:p w14:paraId="5364AE13" w14:textId="788FE5EC" w:rsidR="00C571FB" w:rsidRPr="009C14B5" w:rsidRDefault="00687FE0" w:rsidP="00C571FB">
            <w:pPr>
              <w:pStyle w:val="Tabelle9"/>
            </w:pPr>
            <w:r w:rsidRPr="009C14B5">
              <w:t>Formeller Projektabschluss</w:t>
            </w:r>
          </w:p>
        </w:tc>
        <w:tc>
          <w:tcPr>
            <w:tcW w:w="2410" w:type="dxa"/>
          </w:tcPr>
          <w:p w14:paraId="5876F76D" w14:textId="77777777" w:rsidR="00C571FB" w:rsidRPr="009C14B5" w:rsidRDefault="00C571FB" w:rsidP="00C571FB">
            <w:pPr>
              <w:pStyle w:val="Tabelle9"/>
            </w:pPr>
          </w:p>
        </w:tc>
      </w:tr>
    </w:tbl>
    <w:p w14:paraId="05DA93B9" w14:textId="762A9305" w:rsidR="00F459AB" w:rsidRPr="00BC5BBB" w:rsidRDefault="00F459AB" w:rsidP="00F459AB">
      <w:pPr>
        <w:pStyle w:val="berschrift2"/>
      </w:pPr>
      <w:bookmarkStart w:id="10" w:name="_Toc233360940"/>
      <w:r>
        <w:t>Zusammenfassung Projektplanung</w:t>
      </w:r>
      <w:bookmarkEnd w:id="10"/>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7"/>
        <w:gridCol w:w="2835"/>
        <w:gridCol w:w="3544"/>
      </w:tblGrid>
      <w:tr w:rsidR="004D4866" w:rsidRPr="004D4866" w14:paraId="56F1D836" w14:textId="77777777" w:rsidTr="006450DC">
        <w:tc>
          <w:tcPr>
            <w:tcW w:w="2977" w:type="dxa"/>
            <w:shd w:val="clear" w:color="auto" w:fill="D9D9D9" w:themeFill="background1" w:themeFillShade="D9"/>
            <w:vAlign w:val="center"/>
          </w:tcPr>
          <w:p w14:paraId="27E816D9" w14:textId="77777777" w:rsidR="004D4866" w:rsidRPr="004D4866" w:rsidRDefault="004D4866" w:rsidP="00F459AB">
            <w:pPr>
              <w:pStyle w:val="Tabelle9"/>
            </w:pPr>
          </w:p>
        </w:tc>
        <w:tc>
          <w:tcPr>
            <w:tcW w:w="2835" w:type="dxa"/>
            <w:shd w:val="clear" w:color="auto" w:fill="D9D9D9" w:themeFill="background1" w:themeFillShade="D9"/>
          </w:tcPr>
          <w:p w14:paraId="0DC1382F" w14:textId="488BF06D" w:rsidR="004D4866" w:rsidRPr="00E836A6" w:rsidRDefault="004D4866" w:rsidP="00F459AB">
            <w:pPr>
              <w:pStyle w:val="Tabelle9"/>
              <w:rPr>
                <w:b/>
                <w:bCs/>
              </w:rPr>
            </w:pPr>
            <w:r w:rsidRPr="00E836A6">
              <w:rPr>
                <w:b/>
                <w:bCs/>
              </w:rPr>
              <w:t>Ziel Datum</w:t>
            </w:r>
          </w:p>
        </w:tc>
        <w:tc>
          <w:tcPr>
            <w:tcW w:w="3544" w:type="dxa"/>
            <w:shd w:val="clear" w:color="auto" w:fill="D9D9D9" w:themeFill="background1" w:themeFillShade="D9"/>
          </w:tcPr>
          <w:p w14:paraId="48952323" w14:textId="23579E5F" w:rsidR="004D4866" w:rsidRPr="00E836A6" w:rsidRDefault="00E86F4F" w:rsidP="00F459AB">
            <w:pPr>
              <w:pStyle w:val="Tabelle9"/>
              <w:rPr>
                <w:b/>
                <w:bCs/>
              </w:rPr>
            </w:pPr>
            <w:r w:rsidRPr="00E836A6">
              <w:rPr>
                <w:b/>
                <w:bCs/>
              </w:rPr>
              <w:t xml:space="preserve">Datum der Terminschätzung </w:t>
            </w:r>
          </w:p>
        </w:tc>
      </w:tr>
      <w:tr w:rsidR="00076AA6" w:rsidRPr="004D4866" w14:paraId="6DEA050D" w14:textId="77777777" w:rsidTr="006450DC">
        <w:tc>
          <w:tcPr>
            <w:tcW w:w="2977" w:type="dxa"/>
            <w:shd w:val="clear" w:color="auto" w:fill="F2F2F2" w:themeFill="background1" w:themeFillShade="F2"/>
            <w:vAlign w:val="center"/>
          </w:tcPr>
          <w:p w14:paraId="1700766C" w14:textId="26D4AB4F" w:rsidR="00076AA6" w:rsidRPr="004D4866" w:rsidRDefault="00076AA6" w:rsidP="00076AA6">
            <w:pPr>
              <w:pStyle w:val="Tabelle9"/>
            </w:pPr>
            <w:r w:rsidRPr="004D4866">
              <w:t>Projekt Start Datum</w:t>
            </w:r>
          </w:p>
        </w:tc>
        <w:tc>
          <w:tcPr>
            <w:tcW w:w="2835" w:type="dxa"/>
          </w:tcPr>
          <w:p w14:paraId="07CBC8CE" w14:textId="77777777" w:rsidR="00076AA6" w:rsidRPr="004D4866" w:rsidRDefault="00076AA6" w:rsidP="00076AA6">
            <w:pPr>
              <w:pStyle w:val="Tabelle9"/>
            </w:pPr>
          </w:p>
        </w:tc>
        <w:tc>
          <w:tcPr>
            <w:tcW w:w="3544" w:type="dxa"/>
          </w:tcPr>
          <w:p w14:paraId="2FE349D3" w14:textId="77777777" w:rsidR="00076AA6" w:rsidRPr="004D4866" w:rsidRDefault="00076AA6" w:rsidP="00076AA6">
            <w:pPr>
              <w:pStyle w:val="Tabelle9"/>
            </w:pPr>
          </w:p>
        </w:tc>
      </w:tr>
      <w:tr w:rsidR="00076AA6" w:rsidRPr="004D4866" w14:paraId="3C46131B" w14:textId="77777777" w:rsidTr="006450DC">
        <w:tc>
          <w:tcPr>
            <w:tcW w:w="2977" w:type="dxa"/>
            <w:shd w:val="clear" w:color="auto" w:fill="F2F2F2" w:themeFill="background1" w:themeFillShade="F2"/>
            <w:vAlign w:val="center"/>
          </w:tcPr>
          <w:p w14:paraId="211DA056" w14:textId="47BCC6FF" w:rsidR="00076AA6" w:rsidRPr="004D4866" w:rsidRDefault="00076AA6" w:rsidP="00076AA6">
            <w:pPr>
              <w:pStyle w:val="Tabelle9"/>
            </w:pPr>
            <w:r w:rsidRPr="004D4866">
              <w:t>Phasen Start Datum</w:t>
            </w:r>
          </w:p>
        </w:tc>
        <w:tc>
          <w:tcPr>
            <w:tcW w:w="2835" w:type="dxa"/>
          </w:tcPr>
          <w:p w14:paraId="089CD24C" w14:textId="77777777" w:rsidR="00076AA6" w:rsidRPr="004D4866" w:rsidRDefault="00076AA6" w:rsidP="00076AA6">
            <w:pPr>
              <w:pStyle w:val="Tabelle9"/>
            </w:pPr>
          </w:p>
        </w:tc>
        <w:tc>
          <w:tcPr>
            <w:tcW w:w="3544" w:type="dxa"/>
          </w:tcPr>
          <w:p w14:paraId="033C52ED" w14:textId="77777777" w:rsidR="00076AA6" w:rsidRPr="004D4866" w:rsidRDefault="00076AA6" w:rsidP="00076AA6">
            <w:pPr>
              <w:pStyle w:val="Tabelle9"/>
            </w:pPr>
          </w:p>
        </w:tc>
      </w:tr>
      <w:tr w:rsidR="00076AA6" w:rsidRPr="004D4866" w14:paraId="1A760FC2" w14:textId="77777777" w:rsidTr="006450DC">
        <w:tc>
          <w:tcPr>
            <w:tcW w:w="2977" w:type="dxa"/>
            <w:shd w:val="clear" w:color="auto" w:fill="F2F2F2" w:themeFill="background1" w:themeFillShade="F2"/>
            <w:vAlign w:val="center"/>
          </w:tcPr>
          <w:p w14:paraId="5FD3B45D" w14:textId="4DF91375" w:rsidR="00076AA6" w:rsidRDefault="00076AA6" w:rsidP="00F459AB">
            <w:pPr>
              <w:pStyle w:val="Tabelle9"/>
            </w:pPr>
            <w:r>
              <w:t xml:space="preserve">Originaler Phasen Exit </w:t>
            </w:r>
            <w:r>
              <w:br/>
            </w:r>
            <w:r w:rsidRPr="004D4866">
              <w:t>(</w:t>
            </w:r>
            <w:r>
              <w:t>«</w:t>
            </w:r>
            <w:r w:rsidRPr="004D4866">
              <w:t>Baseline</w:t>
            </w:r>
            <w:r>
              <w:t>»</w:t>
            </w:r>
            <w:r w:rsidRPr="004D4866">
              <w:t>)</w:t>
            </w:r>
          </w:p>
        </w:tc>
        <w:tc>
          <w:tcPr>
            <w:tcW w:w="2835" w:type="dxa"/>
          </w:tcPr>
          <w:p w14:paraId="57BB386A" w14:textId="77777777" w:rsidR="00076AA6" w:rsidRPr="004D4866" w:rsidRDefault="00076AA6" w:rsidP="00F459AB">
            <w:pPr>
              <w:pStyle w:val="Tabelle9"/>
            </w:pPr>
          </w:p>
        </w:tc>
        <w:tc>
          <w:tcPr>
            <w:tcW w:w="3544" w:type="dxa"/>
          </w:tcPr>
          <w:p w14:paraId="4470122D" w14:textId="77777777" w:rsidR="00076AA6" w:rsidRPr="004D4866" w:rsidRDefault="00076AA6" w:rsidP="00F459AB">
            <w:pPr>
              <w:pStyle w:val="Tabelle9"/>
            </w:pPr>
          </w:p>
        </w:tc>
      </w:tr>
      <w:tr w:rsidR="004D4866" w:rsidRPr="004D4866" w14:paraId="139188FF" w14:textId="77777777" w:rsidTr="006450DC">
        <w:tc>
          <w:tcPr>
            <w:tcW w:w="2977" w:type="dxa"/>
            <w:shd w:val="clear" w:color="auto" w:fill="F2F2F2" w:themeFill="background1" w:themeFillShade="F2"/>
            <w:vAlign w:val="center"/>
          </w:tcPr>
          <w:p w14:paraId="45D0B923" w14:textId="293E3BE1" w:rsidR="004D4866" w:rsidRPr="004D4866" w:rsidRDefault="004D4866" w:rsidP="00F459AB">
            <w:pPr>
              <w:pStyle w:val="Tabelle9"/>
            </w:pPr>
            <w:r>
              <w:t>Aufdatierter Phasen Exit</w:t>
            </w:r>
          </w:p>
        </w:tc>
        <w:tc>
          <w:tcPr>
            <w:tcW w:w="2835" w:type="dxa"/>
          </w:tcPr>
          <w:p w14:paraId="735B3F77" w14:textId="77777777" w:rsidR="004D4866" w:rsidRPr="004D4866" w:rsidRDefault="004D4866" w:rsidP="00F459AB">
            <w:pPr>
              <w:pStyle w:val="Tabelle9"/>
            </w:pPr>
          </w:p>
        </w:tc>
        <w:tc>
          <w:tcPr>
            <w:tcW w:w="3544" w:type="dxa"/>
          </w:tcPr>
          <w:p w14:paraId="0E9EAA93" w14:textId="77777777" w:rsidR="004D4866" w:rsidRPr="004D4866" w:rsidRDefault="004D4866" w:rsidP="00F459AB">
            <w:pPr>
              <w:pStyle w:val="Tabelle9"/>
            </w:pPr>
          </w:p>
        </w:tc>
      </w:tr>
      <w:tr w:rsidR="004D4866" w:rsidRPr="004D4866" w14:paraId="4B76C7C9" w14:textId="77777777" w:rsidTr="006450DC">
        <w:tc>
          <w:tcPr>
            <w:tcW w:w="2977" w:type="dxa"/>
            <w:shd w:val="clear" w:color="auto" w:fill="F2F2F2" w:themeFill="background1" w:themeFillShade="F2"/>
            <w:vAlign w:val="center"/>
          </w:tcPr>
          <w:p w14:paraId="51416C30" w14:textId="238A6A0D" w:rsidR="004D4866" w:rsidRPr="004D4866" w:rsidRDefault="00AD0DBE" w:rsidP="00F459AB">
            <w:pPr>
              <w:pStyle w:val="Tabelle9"/>
            </w:pPr>
            <w:r>
              <w:t>Erwarteter</w:t>
            </w:r>
            <w:r w:rsidR="004D4866">
              <w:t xml:space="preserve"> Projektabschluss</w:t>
            </w:r>
            <w:r w:rsidR="004D4866" w:rsidRPr="004D4866">
              <w:t>*</w:t>
            </w:r>
          </w:p>
        </w:tc>
        <w:tc>
          <w:tcPr>
            <w:tcW w:w="2835" w:type="dxa"/>
          </w:tcPr>
          <w:p w14:paraId="55E04733" w14:textId="77777777" w:rsidR="004D4866" w:rsidRPr="004D4866" w:rsidRDefault="004D4866" w:rsidP="00F459AB">
            <w:pPr>
              <w:pStyle w:val="Tabelle9"/>
            </w:pPr>
          </w:p>
        </w:tc>
        <w:tc>
          <w:tcPr>
            <w:tcW w:w="3544" w:type="dxa"/>
          </w:tcPr>
          <w:p w14:paraId="18186099" w14:textId="77777777" w:rsidR="004D4866" w:rsidRPr="004D4866" w:rsidRDefault="004D4866" w:rsidP="00F459AB">
            <w:pPr>
              <w:pStyle w:val="Tabelle9"/>
            </w:pPr>
          </w:p>
        </w:tc>
      </w:tr>
      <w:tr w:rsidR="004D4866" w:rsidRPr="004D4866" w14:paraId="7B2E71A5" w14:textId="77777777" w:rsidTr="006450DC">
        <w:tc>
          <w:tcPr>
            <w:tcW w:w="2977" w:type="dxa"/>
            <w:shd w:val="clear" w:color="auto" w:fill="F2F2F2" w:themeFill="background1" w:themeFillShade="F2"/>
            <w:vAlign w:val="center"/>
          </w:tcPr>
          <w:p w14:paraId="26DB395F" w14:textId="7DDFC84F" w:rsidR="004D4866" w:rsidRPr="004D4866" w:rsidRDefault="00413268" w:rsidP="00F459AB">
            <w:pPr>
              <w:pStyle w:val="Tabelle9"/>
            </w:pPr>
            <w:r>
              <w:t>Aufdatierter Projektabschluss</w:t>
            </w:r>
          </w:p>
        </w:tc>
        <w:tc>
          <w:tcPr>
            <w:tcW w:w="2835" w:type="dxa"/>
          </w:tcPr>
          <w:p w14:paraId="4334B2B3" w14:textId="77777777" w:rsidR="004D4866" w:rsidRPr="004D4866" w:rsidRDefault="004D4866" w:rsidP="00F459AB">
            <w:pPr>
              <w:pStyle w:val="Tabelle9"/>
            </w:pPr>
          </w:p>
        </w:tc>
        <w:tc>
          <w:tcPr>
            <w:tcW w:w="3544" w:type="dxa"/>
          </w:tcPr>
          <w:p w14:paraId="57B857EA" w14:textId="77777777" w:rsidR="004D4866" w:rsidRPr="004D4866" w:rsidRDefault="004D4866" w:rsidP="00F459AB">
            <w:pPr>
              <w:pStyle w:val="Tabelle9"/>
            </w:pPr>
          </w:p>
        </w:tc>
      </w:tr>
      <w:tr w:rsidR="004D4866" w:rsidRPr="004D4866" w14:paraId="0D51E4F3" w14:textId="77777777" w:rsidTr="006450DC">
        <w:tc>
          <w:tcPr>
            <w:tcW w:w="2977" w:type="dxa"/>
            <w:shd w:val="clear" w:color="auto" w:fill="F2F2F2" w:themeFill="background1" w:themeFillShade="F2"/>
            <w:vAlign w:val="center"/>
          </w:tcPr>
          <w:p w14:paraId="3FCAC0C6" w14:textId="666242F2" w:rsidR="004D4866" w:rsidRPr="004D4866" w:rsidRDefault="00413268" w:rsidP="00F459AB">
            <w:pPr>
              <w:pStyle w:val="Tabelle9"/>
            </w:pPr>
            <w:r>
              <w:t>Nächster PRAT Gate Review</w:t>
            </w:r>
          </w:p>
        </w:tc>
        <w:tc>
          <w:tcPr>
            <w:tcW w:w="2835" w:type="dxa"/>
          </w:tcPr>
          <w:p w14:paraId="60525341" w14:textId="77777777" w:rsidR="004D4866" w:rsidRPr="004D4866" w:rsidRDefault="004D4866" w:rsidP="00F459AB">
            <w:pPr>
              <w:pStyle w:val="Tabelle9"/>
            </w:pPr>
          </w:p>
        </w:tc>
        <w:tc>
          <w:tcPr>
            <w:tcW w:w="3544" w:type="dxa"/>
          </w:tcPr>
          <w:p w14:paraId="5150D0F5" w14:textId="77777777" w:rsidR="004D4866" w:rsidRPr="004D4866" w:rsidRDefault="004D4866" w:rsidP="00F459AB">
            <w:pPr>
              <w:pStyle w:val="Tabelle9"/>
            </w:pPr>
          </w:p>
        </w:tc>
      </w:tr>
    </w:tbl>
    <w:p w14:paraId="48BFA865" w14:textId="1EEAD3A0" w:rsidR="004D4866" w:rsidRPr="004D4866" w:rsidRDefault="004D4866" w:rsidP="00F459AB">
      <w:r>
        <w:t>* Erwarteter Projektabschluss</w:t>
      </w:r>
      <w:r w:rsidR="00AD0DBE">
        <w:t>:</w:t>
      </w:r>
      <w:r>
        <w:t xml:space="preserve"> Datum gilt nur für Projektverträge der Phase 2-3</w:t>
      </w:r>
      <w:r w:rsidR="00413268">
        <w:t xml:space="preserve">, da Projektverträge der Phase 0 </w:t>
      </w:r>
      <w:r w:rsidR="00E836A6">
        <w:t>-</w:t>
      </w:r>
      <w:r w:rsidR="00413268">
        <w:t xml:space="preserve"> 1 noch keine Projektgesamtplanung beinhalten.</w:t>
      </w:r>
    </w:p>
    <w:p w14:paraId="67C69180" w14:textId="3B500549" w:rsidR="003D1B76" w:rsidRDefault="003D1B76" w:rsidP="003D1B76">
      <w:pPr>
        <w:pStyle w:val="berschrift1"/>
      </w:pPr>
      <w:bookmarkStart w:id="11" w:name="_Toc233360941"/>
      <w:r>
        <w:t>Projektstruktur und Organisation</w:t>
      </w:r>
      <w:bookmarkEnd w:id="11"/>
    </w:p>
    <w:p w14:paraId="7BDB9DCC" w14:textId="74165123" w:rsidR="003D1B76" w:rsidRPr="000F3E3A" w:rsidRDefault="000F3E3A" w:rsidP="000F3E3A">
      <w:pPr>
        <w:pStyle w:val="Alinea1"/>
        <w:rPr>
          <w:color w:val="007BB8"/>
        </w:rPr>
      </w:pPr>
      <w:r>
        <w:rPr>
          <w:color w:val="007BB8"/>
        </w:rPr>
        <w:t>Wer übernimmt welche Rolle im Projekt?</w:t>
      </w:r>
    </w:p>
    <w:tbl>
      <w:tblPr>
        <w:tblStyle w:val="Tabellenraster"/>
        <w:tblW w:w="9351" w:type="dxa"/>
        <w:tblLook w:val="04A0" w:firstRow="1" w:lastRow="0" w:firstColumn="1" w:lastColumn="0" w:noHBand="0" w:noVBand="1"/>
      </w:tblPr>
      <w:tblGrid>
        <w:gridCol w:w="1696"/>
        <w:gridCol w:w="2410"/>
        <w:gridCol w:w="5245"/>
      </w:tblGrid>
      <w:tr w:rsidR="003D1B76" w:rsidRPr="00AF16B0" w14:paraId="465615C2" w14:textId="77777777" w:rsidTr="00F33CF1">
        <w:trPr>
          <w:cantSplit/>
        </w:trPr>
        <w:tc>
          <w:tcPr>
            <w:tcW w:w="1696" w:type="dxa"/>
            <w:shd w:val="clear" w:color="auto" w:fill="BFBFBF" w:themeFill="background1" w:themeFillShade="BF"/>
          </w:tcPr>
          <w:p w14:paraId="33419E29" w14:textId="2CCC48AA" w:rsidR="003D1B76" w:rsidRPr="00AF16B0" w:rsidRDefault="001B5FED" w:rsidP="002764AD">
            <w:pPr>
              <w:pStyle w:val="Tabelle9"/>
              <w:rPr>
                <w:b/>
                <w:bCs/>
              </w:rPr>
            </w:pPr>
            <w:r w:rsidRPr="00AF16B0">
              <w:rPr>
                <w:b/>
                <w:bCs/>
              </w:rPr>
              <w:t>Rolle</w:t>
            </w:r>
          </w:p>
        </w:tc>
        <w:tc>
          <w:tcPr>
            <w:tcW w:w="2410" w:type="dxa"/>
            <w:shd w:val="clear" w:color="auto" w:fill="BFBFBF" w:themeFill="background1" w:themeFillShade="BF"/>
          </w:tcPr>
          <w:p w14:paraId="775D58E4" w14:textId="138A7E9A" w:rsidR="003D1B76" w:rsidRPr="00AF16B0" w:rsidRDefault="001B5FED" w:rsidP="002764AD">
            <w:pPr>
              <w:pStyle w:val="Tabelle9"/>
              <w:rPr>
                <w:b/>
                <w:bCs/>
              </w:rPr>
            </w:pPr>
            <w:r w:rsidRPr="00AF16B0">
              <w:rPr>
                <w:b/>
                <w:bCs/>
              </w:rPr>
              <w:t>Besetzung</w:t>
            </w:r>
          </w:p>
        </w:tc>
        <w:tc>
          <w:tcPr>
            <w:tcW w:w="5245" w:type="dxa"/>
            <w:shd w:val="clear" w:color="auto" w:fill="BFBFBF" w:themeFill="background1" w:themeFillShade="BF"/>
          </w:tcPr>
          <w:p w14:paraId="53282667" w14:textId="02F9A55C" w:rsidR="003D1B76" w:rsidRPr="00AF16B0" w:rsidRDefault="000235B3" w:rsidP="002764AD">
            <w:pPr>
              <w:pStyle w:val="Tabelle9"/>
              <w:rPr>
                <w:b/>
                <w:bCs/>
              </w:rPr>
            </w:pPr>
            <w:r w:rsidRPr="00AF16B0">
              <w:rPr>
                <w:b/>
                <w:bCs/>
              </w:rPr>
              <w:t>AKV</w:t>
            </w:r>
            <w:r w:rsidR="00F62B6B" w:rsidRPr="00AF16B0">
              <w:rPr>
                <w:b/>
                <w:bCs/>
              </w:rPr>
              <w:t xml:space="preserve"> und Verpflichtung</w:t>
            </w:r>
          </w:p>
        </w:tc>
      </w:tr>
      <w:tr w:rsidR="003D1B76" w:rsidRPr="00A8254F" w14:paraId="42E563E2" w14:textId="77777777" w:rsidTr="00F33CF1">
        <w:trPr>
          <w:cantSplit/>
        </w:trPr>
        <w:tc>
          <w:tcPr>
            <w:tcW w:w="1696" w:type="dxa"/>
          </w:tcPr>
          <w:p w14:paraId="0B4924DF" w14:textId="5ECBCD50" w:rsidR="003D1B76" w:rsidRDefault="00843DFF" w:rsidP="002764AD">
            <w:pPr>
              <w:pStyle w:val="Tabelle9"/>
            </w:pPr>
            <w:r>
              <w:t>Projektsponsor</w:t>
            </w:r>
          </w:p>
        </w:tc>
        <w:tc>
          <w:tcPr>
            <w:tcW w:w="2410" w:type="dxa"/>
          </w:tcPr>
          <w:p w14:paraId="10183ACF" w14:textId="3C817735" w:rsidR="003D1B76" w:rsidRDefault="003D1B76" w:rsidP="002764AD">
            <w:pPr>
              <w:pStyle w:val="Tabelle9"/>
            </w:pPr>
          </w:p>
        </w:tc>
        <w:tc>
          <w:tcPr>
            <w:tcW w:w="5245" w:type="dxa"/>
          </w:tcPr>
          <w:p w14:paraId="429623B1" w14:textId="76D50D99" w:rsidR="000235B3" w:rsidRPr="00251917" w:rsidRDefault="000235B3" w:rsidP="00F62B6B">
            <w:pPr>
              <w:pStyle w:val="Tabelle9"/>
            </w:pPr>
            <w:r w:rsidRPr="00251917">
              <w:t>Strategische Verankerung des Projekts</w:t>
            </w:r>
          </w:p>
          <w:p w14:paraId="0C94C8BB" w14:textId="41F052DF" w:rsidR="003D1B76" w:rsidRDefault="000235B3" w:rsidP="002764AD">
            <w:pPr>
              <w:pStyle w:val="Tabelle9"/>
            </w:pPr>
            <w:r w:rsidRPr="00251917">
              <w:t>Vertretung in der Geschäftsleitung</w:t>
            </w:r>
          </w:p>
        </w:tc>
      </w:tr>
      <w:tr w:rsidR="003D1B76" w:rsidRPr="00A8254F" w14:paraId="1C2B9757" w14:textId="77777777" w:rsidTr="00F33CF1">
        <w:trPr>
          <w:cantSplit/>
        </w:trPr>
        <w:tc>
          <w:tcPr>
            <w:tcW w:w="1696" w:type="dxa"/>
          </w:tcPr>
          <w:p w14:paraId="7535A68C" w14:textId="20DE7F0C" w:rsidR="003D1B76" w:rsidRDefault="00484AF2" w:rsidP="002764AD">
            <w:pPr>
              <w:pStyle w:val="Tabelle9"/>
            </w:pPr>
            <w:r>
              <w:t>Projektleitung</w:t>
            </w:r>
          </w:p>
        </w:tc>
        <w:tc>
          <w:tcPr>
            <w:tcW w:w="2410" w:type="dxa"/>
          </w:tcPr>
          <w:p w14:paraId="264333B6" w14:textId="26F283A7" w:rsidR="003D1B76" w:rsidRDefault="003D1B76" w:rsidP="002764AD">
            <w:pPr>
              <w:pStyle w:val="Tabelle9"/>
            </w:pPr>
          </w:p>
        </w:tc>
        <w:tc>
          <w:tcPr>
            <w:tcW w:w="5245" w:type="dxa"/>
          </w:tcPr>
          <w:p w14:paraId="66F07E78" w14:textId="161D75F7" w:rsidR="00484AF2" w:rsidRDefault="00484AF2" w:rsidP="00484AF2">
            <w:pPr>
              <w:pStyle w:val="Tabelle9"/>
            </w:pPr>
            <w:r>
              <w:t>Operative Führung des Projekts</w:t>
            </w:r>
          </w:p>
          <w:p w14:paraId="3330AA58" w14:textId="43BF0736" w:rsidR="00484AF2" w:rsidRDefault="00484AF2" w:rsidP="00484AF2">
            <w:pPr>
              <w:pStyle w:val="Tabelle9"/>
            </w:pPr>
            <w:r>
              <w:t>Planung, Steuerung und Reporting</w:t>
            </w:r>
          </w:p>
          <w:p w14:paraId="7B23817D" w14:textId="4FC3EA9A" w:rsidR="003D1B76" w:rsidRDefault="00FF6C8F" w:rsidP="00484AF2">
            <w:pPr>
              <w:pStyle w:val="Tabelle9"/>
            </w:pPr>
            <w:r>
              <w:t>Führung</w:t>
            </w:r>
            <w:r w:rsidR="00484AF2">
              <w:t xml:space="preserve"> Projektteam</w:t>
            </w:r>
          </w:p>
        </w:tc>
      </w:tr>
      <w:tr w:rsidR="003D1B76" w:rsidRPr="00A8254F" w14:paraId="5A5D6501" w14:textId="77777777" w:rsidTr="00F33CF1">
        <w:trPr>
          <w:cantSplit/>
          <w:trHeight w:val="129"/>
        </w:trPr>
        <w:tc>
          <w:tcPr>
            <w:tcW w:w="1696" w:type="dxa"/>
          </w:tcPr>
          <w:p w14:paraId="709C32AC" w14:textId="303DF766" w:rsidR="009C1C5B" w:rsidRDefault="009C1C5B" w:rsidP="009C1C5B">
            <w:pPr>
              <w:pStyle w:val="Tabelle9"/>
            </w:pPr>
            <w:r>
              <w:t xml:space="preserve">Clinical </w:t>
            </w:r>
            <w:r w:rsidR="000F3E3A">
              <w:br/>
            </w:r>
            <w:r>
              <w:t xml:space="preserve">Transformation </w:t>
            </w:r>
            <w:r w:rsidR="000F3E3A">
              <w:br/>
            </w:r>
            <w:r>
              <w:t>Lead</w:t>
            </w:r>
          </w:p>
          <w:p w14:paraId="4F59B30E" w14:textId="5D4428DD" w:rsidR="003D1B76" w:rsidRDefault="003D1B76" w:rsidP="002764AD">
            <w:pPr>
              <w:pStyle w:val="Tabelle9"/>
            </w:pPr>
          </w:p>
        </w:tc>
        <w:tc>
          <w:tcPr>
            <w:tcW w:w="2410" w:type="dxa"/>
          </w:tcPr>
          <w:p w14:paraId="3F3700BE" w14:textId="6DD3467D" w:rsidR="003D1B76" w:rsidRDefault="003D1B76" w:rsidP="002764AD">
            <w:pPr>
              <w:pStyle w:val="Tabelle9"/>
            </w:pPr>
          </w:p>
        </w:tc>
        <w:tc>
          <w:tcPr>
            <w:tcW w:w="5245" w:type="dxa"/>
          </w:tcPr>
          <w:p w14:paraId="6003782C" w14:textId="49621265" w:rsidR="009C1C5B" w:rsidRDefault="009C1C5B" w:rsidP="009C1C5B">
            <w:pPr>
              <w:pStyle w:val="Tabelle9"/>
            </w:pPr>
            <w:r>
              <w:t>Klinische und organisatorische Verantwortung</w:t>
            </w:r>
          </w:p>
          <w:p w14:paraId="002616B7" w14:textId="0E17EB6D" w:rsidR="009C1C5B" w:rsidRDefault="009C1C5B" w:rsidP="009C1C5B">
            <w:pPr>
              <w:pStyle w:val="Tabelle9"/>
            </w:pPr>
            <w:r>
              <w:t>Sicherstellung fachlicher Zielerreichung</w:t>
            </w:r>
          </w:p>
          <w:p w14:paraId="3C245F00" w14:textId="55910C09" w:rsidR="003D1B76" w:rsidRDefault="009C1C5B" w:rsidP="009C1C5B">
            <w:pPr>
              <w:pStyle w:val="Tabelle9"/>
            </w:pPr>
            <w:r>
              <w:t>Vertretung klinischer Anforderungen</w:t>
            </w:r>
          </w:p>
        </w:tc>
      </w:tr>
      <w:tr w:rsidR="009C1C5B" w:rsidRPr="00A8254F" w14:paraId="6EDDA985" w14:textId="77777777" w:rsidTr="00F33CF1">
        <w:trPr>
          <w:cantSplit/>
        </w:trPr>
        <w:tc>
          <w:tcPr>
            <w:tcW w:w="1696" w:type="dxa"/>
          </w:tcPr>
          <w:p w14:paraId="3E39E6F2" w14:textId="77777777" w:rsidR="009C1C5B" w:rsidRDefault="009C1C5B" w:rsidP="009C1C5B">
            <w:pPr>
              <w:pStyle w:val="Tabelle9"/>
            </w:pPr>
            <w:r>
              <w:lastRenderedPageBreak/>
              <w:t>Kernteam</w:t>
            </w:r>
          </w:p>
          <w:p w14:paraId="702EE08E" w14:textId="77777777" w:rsidR="009C1C5B" w:rsidRDefault="009C1C5B" w:rsidP="009C1C5B">
            <w:pPr>
              <w:pStyle w:val="Tabelle9"/>
            </w:pPr>
          </w:p>
        </w:tc>
        <w:tc>
          <w:tcPr>
            <w:tcW w:w="2410" w:type="dxa"/>
          </w:tcPr>
          <w:p w14:paraId="51698E50" w14:textId="77777777" w:rsidR="009C1C5B" w:rsidRDefault="009C1C5B" w:rsidP="002764AD">
            <w:pPr>
              <w:pStyle w:val="Tabelle9"/>
            </w:pPr>
          </w:p>
        </w:tc>
        <w:tc>
          <w:tcPr>
            <w:tcW w:w="5245" w:type="dxa"/>
          </w:tcPr>
          <w:p w14:paraId="15F10983" w14:textId="77777777" w:rsidR="00632714" w:rsidRDefault="00632714" w:rsidP="00632714">
            <w:pPr>
              <w:pStyle w:val="Tabelle9"/>
            </w:pPr>
            <w:r>
              <w:t>Teilprojektleitung</w:t>
            </w:r>
          </w:p>
          <w:p w14:paraId="5CC37407" w14:textId="25FB3F3D" w:rsidR="009C1C5B" w:rsidRDefault="009C1C5B" w:rsidP="009C1C5B">
            <w:pPr>
              <w:pStyle w:val="Tabelle9"/>
            </w:pPr>
            <w:r>
              <w:t>Fachliche Mitarbeit</w:t>
            </w:r>
          </w:p>
          <w:p w14:paraId="59856E19" w14:textId="3C30DF20" w:rsidR="009C1C5B" w:rsidRDefault="009C1C5B" w:rsidP="009C1C5B">
            <w:pPr>
              <w:pStyle w:val="Tabelle9"/>
            </w:pPr>
            <w:r>
              <w:t>Umsetzung definierter Arbeitspakete</w:t>
            </w:r>
          </w:p>
        </w:tc>
      </w:tr>
    </w:tbl>
    <w:p w14:paraId="76212CE4" w14:textId="050E32D3" w:rsidR="00F21BED" w:rsidRDefault="00885419" w:rsidP="00F21BED">
      <w:pPr>
        <w:pStyle w:val="berschrift1"/>
      </w:pPr>
      <w:bookmarkStart w:id="12" w:name="_Toc233360942"/>
      <w:r>
        <w:t>Ressourcen</w:t>
      </w:r>
      <w:bookmarkEnd w:id="12"/>
    </w:p>
    <w:p w14:paraId="50E7FE54" w14:textId="7655AF36" w:rsidR="00BC5BBB" w:rsidRPr="00BC5BBB" w:rsidRDefault="00BC5BBB" w:rsidP="00BC5BBB">
      <w:pPr>
        <w:pStyle w:val="berschrift2"/>
      </w:pPr>
      <w:bookmarkStart w:id="13" w:name="_Toc233360943"/>
      <w:r>
        <w:t>Kosten</w:t>
      </w:r>
      <w:bookmarkEnd w:id="13"/>
    </w:p>
    <w:p w14:paraId="0D4DED54" w14:textId="4F318B04" w:rsidR="00F21BED" w:rsidRPr="00302DBC" w:rsidRDefault="00C41A38" w:rsidP="00302DBC">
      <w:pPr>
        <w:pStyle w:val="Alinea1"/>
        <w:rPr>
          <w:color w:val="007BB8"/>
        </w:rPr>
      </w:pPr>
      <w:r w:rsidRPr="006B1721">
        <w:rPr>
          <w:color w:val="007BB8"/>
        </w:rPr>
        <w:t>Mit welchen Projektkosten ist zu rechnen</w:t>
      </w:r>
      <w:r w:rsidR="00F7273C">
        <w:rPr>
          <w:color w:val="007BB8"/>
        </w:rPr>
        <w:t xml:space="preserve"> (wenn möglich inkl. Unterscheidung CAPEX/OPEX)?</w:t>
      </w:r>
    </w:p>
    <w:tbl>
      <w:tblPr>
        <w:tblStyle w:val="Tabellenraster"/>
        <w:tblW w:w="9351" w:type="dxa"/>
        <w:tblLook w:val="04A0" w:firstRow="1" w:lastRow="0" w:firstColumn="1" w:lastColumn="0" w:noHBand="0" w:noVBand="1"/>
      </w:tblPr>
      <w:tblGrid>
        <w:gridCol w:w="1696"/>
        <w:gridCol w:w="5245"/>
        <w:gridCol w:w="2410"/>
      </w:tblGrid>
      <w:tr w:rsidR="00F21BED" w:rsidRPr="00AF16B0" w14:paraId="6D2BDECC" w14:textId="77777777" w:rsidTr="00F33CF1">
        <w:tc>
          <w:tcPr>
            <w:tcW w:w="1696" w:type="dxa"/>
            <w:shd w:val="clear" w:color="auto" w:fill="D9D9D9" w:themeFill="background1" w:themeFillShade="D9"/>
          </w:tcPr>
          <w:p w14:paraId="01966C23" w14:textId="34593620" w:rsidR="00F21BED" w:rsidRPr="00AF16B0" w:rsidRDefault="00794C17" w:rsidP="003946D5">
            <w:pPr>
              <w:pStyle w:val="Tabelle9"/>
              <w:rPr>
                <w:b/>
                <w:bCs/>
              </w:rPr>
            </w:pPr>
            <w:r>
              <w:rPr>
                <w:b/>
                <w:bCs/>
              </w:rPr>
              <w:t xml:space="preserve">Phase / </w:t>
            </w:r>
            <w:r w:rsidR="00D3259C" w:rsidRPr="00AF16B0">
              <w:rPr>
                <w:b/>
                <w:bCs/>
              </w:rPr>
              <w:t>Position</w:t>
            </w:r>
          </w:p>
        </w:tc>
        <w:tc>
          <w:tcPr>
            <w:tcW w:w="5245" w:type="dxa"/>
            <w:shd w:val="clear" w:color="auto" w:fill="D9D9D9" w:themeFill="background1" w:themeFillShade="D9"/>
          </w:tcPr>
          <w:p w14:paraId="02BF2C2C" w14:textId="3D66C050" w:rsidR="00F21BED" w:rsidRPr="00AF16B0" w:rsidRDefault="00D3259C" w:rsidP="003946D5">
            <w:pPr>
              <w:pStyle w:val="Tabelle9"/>
              <w:rPr>
                <w:b/>
                <w:bCs/>
              </w:rPr>
            </w:pPr>
            <w:r w:rsidRPr="00AF16B0">
              <w:rPr>
                <w:b/>
                <w:bCs/>
              </w:rPr>
              <w:t>Lieferant</w:t>
            </w:r>
            <w:r w:rsidR="001A40F5">
              <w:rPr>
                <w:b/>
                <w:bCs/>
              </w:rPr>
              <w:t xml:space="preserve"> und Verweis auf Offerte</w:t>
            </w:r>
            <w:r w:rsidR="00950551">
              <w:rPr>
                <w:b/>
                <w:bCs/>
              </w:rPr>
              <w:t xml:space="preserve"> / Kostenkalkulation</w:t>
            </w:r>
          </w:p>
        </w:tc>
        <w:tc>
          <w:tcPr>
            <w:tcW w:w="2410" w:type="dxa"/>
            <w:shd w:val="clear" w:color="auto" w:fill="D9D9D9" w:themeFill="background1" w:themeFillShade="D9"/>
          </w:tcPr>
          <w:p w14:paraId="7B0E42F6" w14:textId="66BEB2F9" w:rsidR="00F21BED" w:rsidRPr="00AF16B0" w:rsidRDefault="00D3259C" w:rsidP="003946D5">
            <w:pPr>
              <w:pStyle w:val="Tabelle9"/>
              <w:rPr>
                <w:b/>
                <w:bCs/>
              </w:rPr>
            </w:pPr>
            <w:r w:rsidRPr="00AF16B0">
              <w:rPr>
                <w:b/>
                <w:bCs/>
              </w:rPr>
              <w:t>Betrag inkl. MwSt.</w:t>
            </w:r>
            <w:r w:rsidR="00F7273C">
              <w:rPr>
                <w:b/>
                <w:bCs/>
              </w:rPr>
              <w:br/>
              <w:t>(CAPEX / OPEX)</w:t>
            </w:r>
          </w:p>
        </w:tc>
      </w:tr>
      <w:tr w:rsidR="00794C17" w:rsidRPr="00794C17" w14:paraId="510623DC" w14:textId="77777777" w:rsidTr="006450DC">
        <w:tc>
          <w:tcPr>
            <w:tcW w:w="1696" w:type="dxa"/>
            <w:shd w:val="clear" w:color="auto" w:fill="F2F2F2" w:themeFill="background1" w:themeFillShade="F2"/>
          </w:tcPr>
          <w:p w14:paraId="470F1A57" w14:textId="2614B193" w:rsidR="00794C17" w:rsidRPr="00794C17" w:rsidRDefault="00794C17" w:rsidP="00794C17">
            <w:pPr>
              <w:pStyle w:val="Tabelle9"/>
              <w:rPr>
                <w:b/>
                <w:bCs/>
              </w:rPr>
            </w:pPr>
            <w:r w:rsidRPr="00794C17">
              <w:rPr>
                <w:b/>
                <w:bCs/>
              </w:rPr>
              <w:t>P0</w:t>
            </w:r>
          </w:p>
        </w:tc>
        <w:tc>
          <w:tcPr>
            <w:tcW w:w="5245" w:type="dxa"/>
            <w:shd w:val="clear" w:color="auto" w:fill="F2F2F2" w:themeFill="background1" w:themeFillShade="F2"/>
          </w:tcPr>
          <w:p w14:paraId="29725A8B" w14:textId="02ED22C8" w:rsidR="00794C17" w:rsidRPr="00794C17" w:rsidRDefault="00794C17" w:rsidP="00794C17">
            <w:pPr>
              <w:pStyle w:val="Tabelle9"/>
              <w:rPr>
                <w:b/>
                <w:bCs/>
              </w:rPr>
            </w:pPr>
            <w:r w:rsidRPr="00794C17">
              <w:rPr>
                <w:b/>
                <w:bCs/>
              </w:rPr>
              <w:t xml:space="preserve">Initialisierung    </w:t>
            </w:r>
          </w:p>
        </w:tc>
        <w:tc>
          <w:tcPr>
            <w:tcW w:w="2410" w:type="dxa"/>
            <w:shd w:val="clear" w:color="auto" w:fill="F2F2F2" w:themeFill="background1" w:themeFillShade="F2"/>
          </w:tcPr>
          <w:p w14:paraId="1D65449E" w14:textId="77777777" w:rsidR="00794C17" w:rsidRPr="00794C17" w:rsidRDefault="00794C17" w:rsidP="00794C17">
            <w:pPr>
              <w:pStyle w:val="Tabelle9"/>
              <w:rPr>
                <w:b/>
                <w:bCs/>
              </w:rPr>
            </w:pPr>
          </w:p>
        </w:tc>
      </w:tr>
      <w:tr w:rsidR="00794C17" w:rsidRPr="00A8254F" w14:paraId="0FA27249" w14:textId="77777777" w:rsidTr="006450DC">
        <w:tc>
          <w:tcPr>
            <w:tcW w:w="1696" w:type="dxa"/>
          </w:tcPr>
          <w:p w14:paraId="4F9B472F" w14:textId="77777777" w:rsidR="00794C17" w:rsidRDefault="00794C17" w:rsidP="00794C17">
            <w:pPr>
              <w:pStyle w:val="Tabelle9"/>
            </w:pPr>
          </w:p>
        </w:tc>
        <w:tc>
          <w:tcPr>
            <w:tcW w:w="5245" w:type="dxa"/>
          </w:tcPr>
          <w:p w14:paraId="1306A73A" w14:textId="77777777" w:rsidR="00794C17" w:rsidRDefault="00794C17" w:rsidP="00794C17">
            <w:pPr>
              <w:pStyle w:val="Tabelle9"/>
            </w:pPr>
          </w:p>
        </w:tc>
        <w:tc>
          <w:tcPr>
            <w:tcW w:w="2410" w:type="dxa"/>
          </w:tcPr>
          <w:p w14:paraId="014A04B0" w14:textId="77777777" w:rsidR="00794C17" w:rsidRDefault="00794C17" w:rsidP="00794C17">
            <w:pPr>
              <w:pStyle w:val="Tabelle9"/>
            </w:pPr>
          </w:p>
        </w:tc>
      </w:tr>
      <w:tr w:rsidR="00794C17" w:rsidRPr="00A8254F" w14:paraId="254BBE2D" w14:textId="77777777" w:rsidTr="006450DC">
        <w:tc>
          <w:tcPr>
            <w:tcW w:w="1696" w:type="dxa"/>
          </w:tcPr>
          <w:p w14:paraId="21831074" w14:textId="77777777" w:rsidR="00794C17" w:rsidRDefault="00794C17" w:rsidP="00794C17">
            <w:pPr>
              <w:pStyle w:val="Tabelle9"/>
            </w:pPr>
          </w:p>
        </w:tc>
        <w:tc>
          <w:tcPr>
            <w:tcW w:w="5245" w:type="dxa"/>
          </w:tcPr>
          <w:p w14:paraId="3C1AFE1E" w14:textId="77777777" w:rsidR="00794C17" w:rsidRDefault="00794C17" w:rsidP="00794C17">
            <w:pPr>
              <w:pStyle w:val="Tabelle9"/>
            </w:pPr>
          </w:p>
        </w:tc>
        <w:tc>
          <w:tcPr>
            <w:tcW w:w="2410" w:type="dxa"/>
          </w:tcPr>
          <w:p w14:paraId="7293A5C7" w14:textId="77777777" w:rsidR="00794C17" w:rsidRDefault="00794C17" w:rsidP="00794C17">
            <w:pPr>
              <w:pStyle w:val="Tabelle9"/>
            </w:pPr>
          </w:p>
        </w:tc>
      </w:tr>
      <w:tr w:rsidR="00794C17" w:rsidRPr="00794C17" w14:paraId="1E103C0E" w14:textId="77777777" w:rsidTr="006450DC">
        <w:tc>
          <w:tcPr>
            <w:tcW w:w="1696" w:type="dxa"/>
            <w:shd w:val="clear" w:color="auto" w:fill="F2F2F2" w:themeFill="background1" w:themeFillShade="F2"/>
          </w:tcPr>
          <w:p w14:paraId="2CFA152D" w14:textId="0B5E584A" w:rsidR="00794C17" w:rsidRPr="00794C17" w:rsidRDefault="00794C17" w:rsidP="00794C17">
            <w:pPr>
              <w:pStyle w:val="Tabelle9"/>
              <w:rPr>
                <w:b/>
                <w:bCs/>
              </w:rPr>
            </w:pPr>
            <w:r w:rsidRPr="00794C17">
              <w:rPr>
                <w:b/>
                <w:bCs/>
              </w:rPr>
              <w:t>P1</w:t>
            </w:r>
          </w:p>
        </w:tc>
        <w:tc>
          <w:tcPr>
            <w:tcW w:w="5245" w:type="dxa"/>
            <w:shd w:val="clear" w:color="auto" w:fill="F2F2F2" w:themeFill="background1" w:themeFillShade="F2"/>
          </w:tcPr>
          <w:p w14:paraId="110B2868" w14:textId="3D6DBACB" w:rsidR="00794C17" w:rsidRPr="00794C17" w:rsidRDefault="00794C17" w:rsidP="00794C17">
            <w:pPr>
              <w:pStyle w:val="Tabelle9"/>
              <w:rPr>
                <w:b/>
                <w:bCs/>
              </w:rPr>
            </w:pPr>
            <w:r w:rsidRPr="00794C17">
              <w:rPr>
                <w:b/>
                <w:bCs/>
              </w:rPr>
              <w:t>Konzept &amp; Planung</w:t>
            </w:r>
          </w:p>
        </w:tc>
        <w:tc>
          <w:tcPr>
            <w:tcW w:w="2410" w:type="dxa"/>
            <w:shd w:val="clear" w:color="auto" w:fill="F2F2F2" w:themeFill="background1" w:themeFillShade="F2"/>
          </w:tcPr>
          <w:p w14:paraId="7419D513" w14:textId="77777777" w:rsidR="00794C17" w:rsidRPr="00794C17" w:rsidRDefault="00794C17" w:rsidP="00794C17">
            <w:pPr>
              <w:pStyle w:val="Tabelle9"/>
              <w:rPr>
                <w:b/>
                <w:bCs/>
              </w:rPr>
            </w:pPr>
          </w:p>
        </w:tc>
      </w:tr>
      <w:tr w:rsidR="00794C17" w:rsidRPr="00A8254F" w14:paraId="6E18A667" w14:textId="77777777" w:rsidTr="006450DC">
        <w:tc>
          <w:tcPr>
            <w:tcW w:w="1696" w:type="dxa"/>
          </w:tcPr>
          <w:p w14:paraId="0DAA1E14" w14:textId="77777777" w:rsidR="00794C17" w:rsidRDefault="00794C17" w:rsidP="00794C17">
            <w:pPr>
              <w:pStyle w:val="Tabelle9"/>
            </w:pPr>
          </w:p>
        </w:tc>
        <w:tc>
          <w:tcPr>
            <w:tcW w:w="5245" w:type="dxa"/>
          </w:tcPr>
          <w:p w14:paraId="5250A794" w14:textId="77777777" w:rsidR="00794C17" w:rsidRDefault="00794C17" w:rsidP="00794C17">
            <w:pPr>
              <w:pStyle w:val="Tabelle9"/>
            </w:pPr>
          </w:p>
        </w:tc>
        <w:tc>
          <w:tcPr>
            <w:tcW w:w="2410" w:type="dxa"/>
          </w:tcPr>
          <w:p w14:paraId="7B39A916" w14:textId="77777777" w:rsidR="00794C17" w:rsidRDefault="00794C17" w:rsidP="00794C17">
            <w:pPr>
              <w:pStyle w:val="Tabelle9"/>
            </w:pPr>
          </w:p>
        </w:tc>
      </w:tr>
      <w:tr w:rsidR="00794C17" w:rsidRPr="00A8254F" w14:paraId="366C0C9C" w14:textId="77777777" w:rsidTr="006450DC">
        <w:tc>
          <w:tcPr>
            <w:tcW w:w="1696" w:type="dxa"/>
          </w:tcPr>
          <w:p w14:paraId="2CCD3255" w14:textId="77777777" w:rsidR="00794C17" w:rsidRDefault="00794C17" w:rsidP="00794C17">
            <w:pPr>
              <w:pStyle w:val="Tabelle9"/>
            </w:pPr>
          </w:p>
        </w:tc>
        <w:tc>
          <w:tcPr>
            <w:tcW w:w="5245" w:type="dxa"/>
          </w:tcPr>
          <w:p w14:paraId="5710C297" w14:textId="77777777" w:rsidR="00794C17" w:rsidRDefault="00794C17" w:rsidP="00794C17">
            <w:pPr>
              <w:pStyle w:val="Tabelle9"/>
            </w:pPr>
          </w:p>
        </w:tc>
        <w:tc>
          <w:tcPr>
            <w:tcW w:w="2410" w:type="dxa"/>
          </w:tcPr>
          <w:p w14:paraId="39060148" w14:textId="77777777" w:rsidR="00794C17" w:rsidRDefault="00794C17" w:rsidP="00794C17">
            <w:pPr>
              <w:pStyle w:val="Tabelle9"/>
            </w:pPr>
          </w:p>
        </w:tc>
      </w:tr>
      <w:tr w:rsidR="00794C17" w:rsidRPr="00794C17" w14:paraId="02ECBD70" w14:textId="77777777" w:rsidTr="006450DC">
        <w:tc>
          <w:tcPr>
            <w:tcW w:w="1696" w:type="dxa"/>
            <w:shd w:val="clear" w:color="auto" w:fill="F2F2F2" w:themeFill="background1" w:themeFillShade="F2"/>
          </w:tcPr>
          <w:p w14:paraId="3BEFA3F8" w14:textId="665C4C26" w:rsidR="00794C17" w:rsidRPr="00794C17" w:rsidRDefault="00794C17" w:rsidP="00794C17">
            <w:pPr>
              <w:pStyle w:val="Tabelle9"/>
              <w:rPr>
                <w:b/>
                <w:bCs/>
              </w:rPr>
            </w:pPr>
            <w:r w:rsidRPr="00794C17">
              <w:rPr>
                <w:b/>
                <w:bCs/>
              </w:rPr>
              <w:t>P2</w:t>
            </w:r>
          </w:p>
        </w:tc>
        <w:tc>
          <w:tcPr>
            <w:tcW w:w="5245" w:type="dxa"/>
            <w:shd w:val="clear" w:color="auto" w:fill="F2F2F2" w:themeFill="background1" w:themeFillShade="F2"/>
          </w:tcPr>
          <w:p w14:paraId="737241E6" w14:textId="7DE242EA" w:rsidR="00794C17" w:rsidRPr="00794C17" w:rsidRDefault="00794C17" w:rsidP="00794C17">
            <w:pPr>
              <w:pStyle w:val="Tabelle9"/>
              <w:rPr>
                <w:b/>
                <w:bCs/>
              </w:rPr>
            </w:pPr>
            <w:r w:rsidRPr="00794C17">
              <w:rPr>
                <w:b/>
                <w:bCs/>
              </w:rPr>
              <w:t>Implementierung</w:t>
            </w:r>
          </w:p>
        </w:tc>
        <w:tc>
          <w:tcPr>
            <w:tcW w:w="2410" w:type="dxa"/>
            <w:shd w:val="clear" w:color="auto" w:fill="F2F2F2" w:themeFill="background1" w:themeFillShade="F2"/>
          </w:tcPr>
          <w:p w14:paraId="01570879" w14:textId="77777777" w:rsidR="00794C17" w:rsidRPr="00794C17" w:rsidRDefault="00794C17" w:rsidP="00794C17">
            <w:pPr>
              <w:pStyle w:val="Tabelle9"/>
              <w:rPr>
                <w:b/>
                <w:bCs/>
              </w:rPr>
            </w:pPr>
          </w:p>
        </w:tc>
      </w:tr>
      <w:tr w:rsidR="00794C17" w:rsidRPr="00A8254F" w14:paraId="462FFBDA" w14:textId="77777777" w:rsidTr="006450DC">
        <w:tc>
          <w:tcPr>
            <w:tcW w:w="1696" w:type="dxa"/>
          </w:tcPr>
          <w:p w14:paraId="68EA0DDA" w14:textId="77777777" w:rsidR="00794C17" w:rsidRDefault="00794C17" w:rsidP="00794C17">
            <w:pPr>
              <w:pStyle w:val="Tabelle9"/>
            </w:pPr>
          </w:p>
        </w:tc>
        <w:tc>
          <w:tcPr>
            <w:tcW w:w="5245" w:type="dxa"/>
          </w:tcPr>
          <w:p w14:paraId="7622485F" w14:textId="77777777" w:rsidR="00794C17" w:rsidRDefault="00794C17" w:rsidP="00794C17">
            <w:pPr>
              <w:pStyle w:val="Tabelle9"/>
            </w:pPr>
          </w:p>
        </w:tc>
        <w:tc>
          <w:tcPr>
            <w:tcW w:w="2410" w:type="dxa"/>
          </w:tcPr>
          <w:p w14:paraId="1C3F5F19" w14:textId="77777777" w:rsidR="00794C17" w:rsidRDefault="00794C17" w:rsidP="00794C17">
            <w:pPr>
              <w:pStyle w:val="Tabelle9"/>
            </w:pPr>
          </w:p>
        </w:tc>
      </w:tr>
      <w:tr w:rsidR="00794C17" w:rsidRPr="00A8254F" w14:paraId="264EE2A5" w14:textId="77777777" w:rsidTr="006450DC">
        <w:tc>
          <w:tcPr>
            <w:tcW w:w="1696" w:type="dxa"/>
          </w:tcPr>
          <w:p w14:paraId="1821AB7B" w14:textId="77777777" w:rsidR="00794C17" w:rsidRDefault="00794C17" w:rsidP="00794C17">
            <w:pPr>
              <w:pStyle w:val="Tabelle9"/>
            </w:pPr>
          </w:p>
        </w:tc>
        <w:tc>
          <w:tcPr>
            <w:tcW w:w="5245" w:type="dxa"/>
          </w:tcPr>
          <w:p w14:paraId="5EBC3D56" w14:textId="77777777" w:rsidR="00794C17" w:rsidRDefault="00794C17" w:rsidP="00794C17">
            <w:pPr>
              <w:pStyle w:val="Tabelle9"/>
            </w:pPr>
          </w:p>
        </w:tc>
        <w:tc>
          <w:tcPr>
            <w:tcW w:w="2410" w:type="dxa"/>
          </w:tcPr>
          <w:p w14:paraId="7689FA29" w14:textId="77777777" w:rsidR="00794C17" w:rsidRDefault="00794C17" w:rsidP="00794C17">
            <w:pPr>
              <w:pStyle w:val="Tabelle9"/>
            </w:pPr>
          </w:p>
        </w:tc>
      </w:tr>
      <w:tr w:rsidR="00794C17" w:rsidRPr="00794C17" w14:paraId="0711F44B" w14:textId="77777777" w:rsidTr="006450DC">
        <w:tc>
          <w:tcPr>
            <w:tcW w:w="1696" w:type="dxa"/>
            <w:shd w:val="clear" w:color="auto" w:fill="F2F2F2" w:themeFill="background1" w:themeFillShade="F2"/>
          </w:tcPr>
          <w:p w14:paraId="44169CF6" w14:textId="3CE40EC7" w:rsidR="00794C17" w:rsidRPr="00794C17" w:rsidRDefault="00794C17" w:rsidP="00794C17">
            <w:pPr>
              <w:pStyle w:val="Tabelle9"/>
              <w:rPr>
                <w:b/>
                <w:bCs/>
              </w:rPr>
            </w:pPr>
            <w:r w:rsidRPr="00794C17">
              <w:rPr>
                <w:b/>
                <w:bCs/>
              </w:rPr>
              <w:t>P3</w:t>
            </w:r>
          </w:p>
        </w:tc>
        <w:tc>
          <w:tcPr>
            <w:tcW w:w="5245" w:type="dxa"/>
            <w:shd w:val="clear" w:color="auto" w:fill="F2F2F2" w:themeFill="background1" w:themeFillShade="F2"/>
          </w:tcPr>
          <w:p w14:paraId="32905186" w14:textId="1417B373" w:rsidR="00794C17" w:rsidRPr="00794C17" w:rsidRDefault="00794C17" w:rsidP="00794C17">
            <w:pPr>
              <w:pStyle w:val="Tabelle9"/>
              <w:rPr>
                <w:b/>
                <w:bCs/>
              </w:rPr>
            </w:pPr>
            <w:r w:rsidRPr="00794C17">
              <w:rPr>
                <w:b/>
                <w:bCs/>
              </w:rPr>
              <w:t>Stabilisierung &amp; Monitoring</w:t>
            </w:r>
          </w:p>
        </w:tc>
        <w:tc>
          <w:tcPr>
            <w:tcW w:w="2410" w:type="dxa"/>
            <w:shd w:val="clear" w:color="auto" w:fill="F2F2F2" w:themeFill="background1" w:themeFillShade="F2"/>
          </w:tcPr>
          <w:p w14:paraId="65945872" w14:textId="77777777" w:rsidR="00794C17" w:rsidRPr="00794C17" w:rsidRDefault="00794C17" w:rsidP="00794C17">
            <w:pPr>
              <w:pStyle w:val="Tabelle9"/>
              <w:rPr>
                <w:b/>
                <w:bCs/>
              </w:rPr>
            </w:pPr>
          </w:p>
        </w:tc>
      </w:tr>
      <w:tr w:rsidR="00794C17" w:rsidRPr="00A8254F" w14:paraId="201B7788" w14:textId="77777777" w:rsidTr="006450DC">
        <w:tc>
          <w:tcPr>
            <w:tcW w:w="1696" w:type="dxa"/>
          </w:tcPr>
          <w:p w14:paraId="646BACAB" w14:textId="77777777" w:rsidR="00794C17" w:rsidRDefault="00794C17" w:rsidP="00794C17">
            <w:pPr>
              <w:pStyle w:val="Tabelle9"/>
            </w:pPr>
          </w:p>
        </w:tc>
        <w:tc>
          <w:tcPr>
            <w:tcW w:w="5245" w:type="dxa"/>
          </w:tcPr>
          <w:p w14:paraId="11CC01F4" w14:textId="77777777" w:rsidR="00794C17" w:rsidRDefault="00794C17" w:rsidP="00794C17">
            <w:pPr>
              <w:pStyle w:val="Tabelle9"/>
            </w:pPr>
          </w:p>
        </w:tc>
        <w:tc>
          <w:tcPr>
            <w:tcW w:w="2410" w:type="dxa"/>
          </w:tcPr>
          <w:p w14:paraId="5A739B58" w14:textId="77777777" w:rsidR="00794C17" w:rsidRDefault="00794C17" w:rsidP="00794C17">
            <w:pPr>
              <w:pStyle w:val="Tabelle9"/>
            </w:pPr>
          </w:p>
        </w:tc>
      </w:tr>
      <w:tr w:rsidR="00794C17" w:rsidRPr="00A8254F" w14:paraId="384B30AE" w14:textId="77777777" w:rsidTr="006450DC">
        <w:tc>
          <w:tcPr>
            <w:tcW w:w="1696" w:type="dxa"/>
          </w:tcPr>
          <w:p w14:paraId="476EFC70" w14:textId="77777777" w:rsidR="00794C17" w:rsidRDefault="00794C17" w:rsidP="00794C17">
            <w:pPr>
              <w:pStyle w:val="Tabelle9"/>
            </w:pPr>
          </w:p>
        </w:tc>
        <w:tc>
          <w:tcPr>
            <w:tcW w:w="5245" w:type="dxa"/>
          </w:tcPr>
          <w:p w14:paraId="07D74289" w14:textId="77777777" w:rsidR="00794C17" w:rsidRDefault="00794C17" w:rsidP="00794C17">
            <w:pPr>
              <w:pStyle w:val="Tabelle9"/>
            </w:pPr>
          </w:p>
        </w:tc>
        <w:tc>
          <w:tcPr>
            <w:tcW w:w="2410" w:type="dxa"/>
          </w:tcPr>
          <w:p w14:paraId="6820402F" w14:textId="77777777" w:rsidR="00794C17" w:rsidRDefault="00794C17" w:rsidP="00794C17">
            <w:pPr>
              <w:pStyle w:val="Tabelle9"/>
            </w:pPr>
          </w:p>
        </w:tc>
      </w:tr>
      <w:tr w:rsidR="00794C17" w:rsidRPr="00794C17" w14:paraId="6323593C" w14:textId="77777777" w:rsidTr="006450DC">
        <w:tc>
          <w:tcPr>
            <w:tcW w:w="1696" w:type="dxa"/>
            <w:shd w:val="clear" w:color="auto" w:fill="F2F2F2" w:themeFill="background1" w:themeFillShade="F2"/>
          </w:tcPr>
          <w:p w14:paraId="5A42A0F0" w14:textId="3A440100" w:rsidR="00794C17" w:rsidRPr="00794C17" w:rsidRDefault="00794C17" w:rsidP="00794C17">
            <w:pPr>
              <w:pStyle w:val="Tabelle9"/>
              <w:rPr>
                <w:b/>
                <w:bCs/>
              </w:rPr>
            </w:pPr>
            <w:r w:rsidRPr="00794C17">
              <w:rPr>
                <w:b/>
                <w:bCs/>
              </w:rPr>
              <w:t>P4</w:t>
            </w:r>
          </w:p>
        </w:tc>
        <w:tc>
          <w:tcPr>
            <w:tcW w:w="5245" w:type="dxa"/>
            <w:shd w:val="clear" w:color="auto" w:fill="F2F2F2" w:themeFill="background1" w:themeFillShade="F2"/>
          </w:tcPr>
          <w:p w14:paraId="4924FE24" w14:textId="5DE72E98" w:rsidR="00794C17" w:rsidRPr="00794C17" w:rsidRDefault="00794C17" w:rsidP="00794C17">
            <w:pPr>
              <w:pStyle w:val="Tabelle9"/>
              <w:rPr>
                <w:b/>
                <w:bCs/>
              </w:rPr>
            </w:pPr>
            <w:r w:rsidRPr="00794C17">
              <w:rPr>
                <w:b/>
                <w:bCs/>
              </w:rPr>
              <w:t xml:space="preserve">Abschluss      </w:t>
            </w:r>
          </w:p>
        </w:tc>
        <w:tc>
          <w:tcPr>
            <w:tcW w:w="2410" w:type="dxa"/>
            <w:shd w:val="clear" w:color="auto" w:fill="F2F2F2" w:themeFill="background1" w:themeFillShade="F2"/>
          </w:tcPr>
          <w:p w14:paraId="2B367496" w14:textId="77777777" w:rsidR="00794C17" w:rsidRPr="00794C17" w:rsidRDefault="00794C17" w:rsidP="00794C17">
            <w:pPr>
              <w:pStyle w:val="Tabelle9"/>
              <w:rPr>
                <w:b/>
                <w:bCs/>
              </w:rPr>
            </w:pPr>
          </w:p>
        </w:tc>
      </w:tr>
      <w:tr w:rsidR="00794C17" w:rsidRPr="00A8254F" w14:paraId="4E09EA8A" w14:textId="77777777" w:rsidTr="006450DC">
        <w:tc>
          <w:tcPr>
            <w:tcW w:w="1696" w:type="dxa"/>
          </w:tcPr>
          <w:p w14:paraId="41F32E5F" w14:textId="77777777" w:rsidR="00794C17" w:rsidRDefault="00794C17" w:rsidP="00794C17">
            <w:pPr>
              <w:pStyle w:val="Tabelle9"/>
            </w:pPr>
          </w:p>
        </w:tc>
        <w:tc>
          <w:tcPr>
            <w:tcW w:w="5245" w:type="dxa"/>
          </w:tcPr>
          <w:p w14:paraId="2946D126" w14:textId="77777777" w:rsidR="00794C17" w:rsidRDefault="00794C17" w:rsidP="00794C17">
            <w:pPr>
              <w:pStyle w:val="Tabelle9"/>
            </w:pPr>
          </w:p>
        </w:tc>
        <w:tc>
          <w:tcPr>
            <w:tcW w:w="2410" w:type="dxa"/>
          </w:tcPr>
          <w:p w14:paraId="1CD26218" w14:textId="77777777" w:rsidR="00794C17" w:rsidRDefault="00794C17" w:rsidP="00794C17">
            <w:pPr>
              <w:pStyle w:val="Tabelle9"/>
            </w:pPr>
          </w:p>
        </w:tc>
      </w:tr>
      <w:tr w:rsidR="00794C17" w:rsidRPr="00A8254F" w14:paraId="083058E9" w14:textId="77777777" w:rsidTr="006450DC">
        <w:tc>
          <w:tcPr>
            <w:tcW w:w="1696" w:type="dxa"/>
          </w:tcPr>
          <w:p w14:paraId="666C0AC9" w14:textId="77777777" w:rsidR="00794C17" w:rsidRDefault="00794C17" w:rsidP="00794C17">
            <w:pPr>
              <w:pStyle w:val="Tabelle9"/>
            </w:pPr>
          </w:p>
        </w:tc>
        <w:tc>
          <w:tcPr>
            <w:tcW w:w="5245" w:type="dxa"/>
          </w:tcPr>
          <w:p w14:paraId="59E69E14" w14:textId="77777777" w:rsidR="00794C17" w:rsidRDefault="00794C17" w:rsidP="00794C17">
            <w:pPr>
              <w:pStyle w:val="Tabelle9"/>
            </w:pPr>
          </w:p>
        </w:tc>
        <w:tc>
          <w:tcPr>
            <w:tcW w:w="2410" w:type="dxa"/>
          </w:tcPr>
          <w:p w14:paraId="7F4B5607" w14:textId="77777777" w:rsidR="00794C17" w:rsidRDefault="00794C17" w:rsidP="00794C17">
            <w:pPr>
              <w:pStyle w:val="Tabelle9"/>
            </w:pPr>
          </w:p>
        </w:tc>
      </w:tr>
      <w:tr w:rsidR="00E714F0" w:rsidRPr="003946D5" w14:paraId="5A36603C" w14:textId="77777777" w:rsidTr="006450DC">
        <w:tc>
          <w:tcPr>
            <w:tcW w:w="1696" w:type="dxa"/>
            <w:shd w:val="clear" w:color="auto" w:fill="F2F2F2" w:themeFill="background1" w:themeFillShade="F2"/>
          </w:tcPr>
          <w:p w14:paraId="72A0D9CD" w14:textId="24617B3A" w:rsidR="00E714F0" w:rsidRPr="003946D5" w:rsidRDefault="00E714F0" w:rsidP="003946D5">
            <w:pPr>
              <w:pStyle w:val="Tabelle9"/>
              <w:rPr>
                <w:b/>
                <w:bCs/>
              </w:rPr>
            </w:pPr>
            <w:r w:rsidRPr="003946D5">
              <w:rPr>
                <w:b/>
                <w:bCs/>
              </w:rPr>
              <w:t>Total</w:t>
            </w:r>
          </w:p>
        </w:tc>
        <w:tc>
          <w:tcPr>
            <w:tcW w:w="5245" w:type="dxa"/>
            <w:shd w:val="clear" w:color="auto" w:fill="F2F2F2" w:themeFill="background1" w:themeFillShade="F2"/>
          </w:tcPr>
          <w:p w14:paraId="1FD09206" w14:textId="77777777" w:rsidR="00E714F0" w:rsidRPr="003946D5" w:rsidRDefault="00E714F0" w:rsidP="003946D5">
            <w:pPr>
              <w:pStyle w:val="Tabelle9"/>
              <w:rPr>
                <w:b/>
                <w:bCs/>
              </w:rPr>
            </w:pPr>
          </w:p>
        </w:tc>
        <w:tc>
          <w:tcPr>
            <w:tcW w:w="2410" w:type="dxa"/>
            <w:shd w:val="clear" w:color="auto" w:fill="F2F2F2" w:themeFill="background1" w:themeFillShade="F2"/>
          </w:tcPr>
          <w:p w14:paraId="1F7EB019" w14:textId="77777777" w:rsidR="00E714F0" w:rsidRPr="003946D5" w:rsidRDefault="00E714F0" w:rsidP="003946D5">
            <w:pPr>
              <w:pStyle w:val="Tabelle9"/>
              <w:rPr>
                <w:b/>
                <w:bCs/>
              </w:rPr>
            </w:pPr>
          </w:p>
        </w:tc>
      </w:tr>
    </w:tbl>
    <w:p w14:paraId="36AAD60E" w14:textId="75D1B205" w:rsidR="00BC5BBB" w:rsidRPr="00BC5BBB" w:rsidRDefault="00BC5BBB" w:rsidP="00BC5BBB">
      <w:pPr>
        <w:pStyle w:val="berschrift2"/>
      </w:pPr>
      <w:bookmarkStart w:id="14" w:name="_Toc233360944"/>
      <w:r>
        <w:t>Personal</w:t>
      </w:r>
      <w:bookmarkEnd w:id="14"/>
    </w:p>
    <w:p w14:paraId="5CFDCD87" w14:textId="2D351602" w:rsidR="00BC5BBB" w:rsidRDefault="00EA3222" w:rsidP="00302DBC">
      <w:pPr>
        <w:pStyle w:val="Alinea1"/>
        <w:rPr>
          <w:color w:val="007BB8"/>
        </w:rPr>
      </w:pPr>
      <w:r w:rsidRPr="006B1721">
        <w:rPr>
          <w:color w:val="007BB8"/>
        </w:rPr>
        <w:t xml:space="preserve">Welche </w:t>
      </w:r>
      <w:r w:rsidR="00BE2C12">
        <w:rPr>
          <w:color w:val="007BB8"/>
        </w:rPr>
        <w:t xml:space="preserve">personellen </w:t>
      </w:r>
      <w:r w:rsidRPr="006B1721">
        <w:rPr>
          <w:color w:val="007BB8"/>
        </w:rPr>
        <w:t>Ressourcen werden wann in welchem Umfang beansprucht (in</w:t>
      </w:r>
      <w:r w:rsidR="007345A8">
        <w:rPr>
          <w:color w:val="007BB8"/>
        </w:rPr>
        <w:t xml:space="preserve"> FTE / Mt.</w:t>
      </w:r>
      <w:r w:rsidRPr="006B1721">
        <w:rPr>
          <w:color w:val="007BB8"/>
        </w:rPr>
        <w:t>)?</w:t>
      </w:r>
    </w:p>
    <w:tbl>
      <w:tblPr>
        <w:tblStyle w:val="Tabellenraster"/>
        <w:tblW w:w="9351" w:type="dxa"/>
        <w:tblLook w:val="04A0" w:firstRow="1" w:lastRow="0" w:firstColumn="1" w:lastColumn="0" w:noHBand="0" w:noVBand="1"/>
      </w:tblPr>
      <w:tblGrid>
        <w:gridCol w:w="1521"/>
        <w:gridCol w:w="4305"/>
        <w:gridCol w:w="1115"/>
        <w:gridCol w:w="2410"/>
      </w:tblGrid>
      <w:tr w:rsidR="009C77EB" w:rsidRPr="007345A8" w14:paraId="4106584C" w14:textId="77777777" w:rsidTr="006450DC">
        <w:tc>
          <w:tcPr>
            <w:tcW w:w="1521" w:type="dxa"/>
            <w:shd w:val="clear" w:color="auto" w:fill="BFBFBF" w:themeFill="background1" w:themeFillShade="BF"/>
          </w:tcPr>
          <w:p w14:paraId="63CC5B71" w14:textId="6F5E4477" w:rsidR="009C77EB" w:rsidRPr="007345A8" w:rsidRDefault="009C77EB" w:rsidP="007345A8">
            <w:pPr>
              <w:pStyle w:val="Tabelle9"/>
              <w:rPr>
                <w:b/>
                <w:bCs/>
              </w:rPr>
            </w:pPr>
            <w:r w:rsidRPr="007345A8">
              <w:rPr>
                <w:b/>
                <w:bCs/>
              </w:rPr>
              <w:t>Phase / Rolle</w:t>
            </w:r>
          </w:p>
        </w:tc>
        <w:tc>
          <w:tcPr>
            <w:tcW w:w="4305" w:type="dxa"/>
            <w:shd w:val="clear" w:color="auto" w:fill="BFBFBF" w:themeFill="background1" w:themeFillShade="BF"/>
          </w:tcPr>
          <w:p w14:paraId="31DCFBEE" w14:textId="3528F66E" w:rsidR="009C77EB" w:rsidRPr="007345A8" w:rsidRDefault="009C77EB" w:rsidP="007345A8">
            <w:pPr>
              <w:pStyle w:val="Tabelle9"/>
              <w:rPr>
                <w:b/>
                <w:bCs/>
              </w:rPr>
            </w:pPr>
            <w:r w:rsidRPr="007345A8">
              <w:rPr>
                <w:b/>
                <w:bCs/>
              </w:rPr>
              <w:t>Benötigte Ressourcen inkl. Zeitraum</w:t>
            </w:r>
          </w:p>
        </w:tc>
        <w:tc>
          <w:tcPr>
            <w:tcW w:w="1115" w:type="dxa"/>
            <w:shd w:val="clear" w:color="auto" w:fill="BFBFBF" w:themeFill="background1" w:themeFillShade="BF"/>
          </w:tcPr>
          <w:p w14:paraId="778A4EDC" w14:textId="23D6BD17" w:rsidR="009C77EB" w:rsidRPr="007345A8" w:rsidRDefault="009C77EB" w:rsidP="007345A8">
            <w:pPr>
              <w:pStyle w:val="Tabelle9"/>
              <w:rPr>
                <w:b/>
                <w:bCs/>
              </w:rPr>
            </w:pPr>
            <w:r>
              <w:rPr>
                <w:b/>
                <w:bCs/>
              </w:rPr>
              <w:t>FTE</w:t>
            </w:r>
          </w:p>
        </w:tc>
        <w:tc>
          <w:tcPr>
            <w:tcW w:w="2410" w:type="dxa"/>
            <w:shd w:val="clear" w:color="auto" w:fill="BFBFBF" w:themeFill="background1" w:themeFillShade="BF"/>
          </w:tcPr>
          <w:p w14:paraId="05B9B94C" w14:textId="2A7494E4" w:rsidR="009C77EB" w:rsidRPr="007345A8" w:rsidRDefault="009C77EB" w:rsidP="007345A8">
            <w:pPr>
              <w:pStyle w:val="Tabelle9"/>
              <w:rPr>
                <w:b/>
                <w:bCs/>
              </w:rPr>
            </w:pPr>
            <w:r>
              <w:rPr>
                <w:b/>
                <w:bCs/>
              </w:rPr>
              <w:t>Anzahl Monate</w:t>
            </w:r>
          </w:p>
        </w:tc>
      </w:tr>
      <w:tr w:rsidR="009C77EB" w:rsidRPr="007345A8" w14:paraId="153E67E2" w14:textId="77777777" w:rsidTr="006450DC">
        <w:tc>
          <w:tcPr>
            <w:tcW w:w="1521" w:type="dxa"/>
            <w:shd w:val="clear" w:color="auto" w:fill="F2F2F2" w:themeFill="background1" w:themeFillShade="F2"/>
          </w:tcPr>
          <w:p w14:paraId="2B764496" w14:textId="77777777" w:rsidR="009C77EB" w:rsidRPr="007345A8" w:rsidRDefault="009C77EB" w:rsidP="007345A8">
            <w:pPr>
              <w:pStyle w:val="Tabelle9"/>
              <w:rPr>
                <w:b/>
                <w:bCs/>
              </w:rPr>
            </w:pPr>
            <w:r w:rsidRPr="007345A8">
              <w:rPr>
                <w:b/>
                <w:bCs/>
              </w:rPr>
              <w:t>P0</w:t>
            </w:r>
          </w:p>
        </w:tc>
        <w:tc>
          <w:tcPr>
            <w:tcW w:w="4305" w:type="dxa"/>
            <w:shd w:val="clear" w:color="auto" w:fill="F2F2F2" w:themeFill="background1" w:themeFillShade="F2"/>
          </w:tcPr>
          <w:p w14:paraId="7331F453" w14:textId="77777777" w:rsidR="009C77EB" w:rsidRPr="007345A8" w:rsidRDefault="009C77EB" w:rsidP="007345A8">
            <w:pPr>
              <w:pStyle w:val="Tabelle9"/>
              <w:rPr>
                <w:b/>
                <w:bCs/>
              </w:rPr>
            </w:pPr>
            <w:r w:rsidRPr="007345A8">
              <w:rPr>
                <w:b/>
                <w:bCs/>
              </w:rPr>
              <w:t xml:space="preserve">Initialisierung    </w:t>
            </w:r>
          </w:p>
        </w:tc>
        <w:tc>
          <w:tcPr>
            <w:tcW w:w="1115" w:type="dxa"/>
            <w:shd w:val="clear" w:color="auto" w:fill="F2F2F2" w:themeFill="background1" w:themeFillShade="F2"/>
          </w:tcPr>
          <w:p w14:paraId="7A808876" w14:textId="77777777" w:rsidR="009C77EB" w:rsidRPr="007345A8" w:rsidRDefault="009C77EB" w:rsidP="007345A8">
            <w:pPr>
              <w:pStyle w:val="Tabelle9"/>
              <w:rPr>
                <w:b/>
                <w:bCs/>
              </w:rPr>
            </w:pPr>
          </w:p>
        </w:tc>
        <w:tc>
          <w:tcPr>
            <w:tcW w:w="2410" w:type="dxa"/>
            <w:shd w:val="clear" w:color="auto" w:fill="F2F2F2" w:themeFill="background1" w:themeFillShade="F2"/>
          </w:tcPr>
          <w:p w14:paraId="5E76F914" w14:textId="48AEF1D6" w:rsidR="009C77EB" w:rsidRPr="007345A8" w:rsidRDefault="009C77EB" w:rsidP="007345A8">
            <w:pPr>
              <w:pStyle w:val="Tabelle9"/>
              <w:rPr>
                <w:b/>
                <w:bCs/>
              </w:rPr>
            </w:pPr>
          </w:p>
        </w:tc>
      </w:tr>
      <w:tr w:rsidR="009C77EB" w:rsidRPr="007345A8" w14:paraId="4AA056AD" w14:textId="77777777" w:rsidTr="006450DC">
        <w:tc>
          <w:tcPr>
            <w:tcW w:w="1521" w:type="dxa"/>
          </w:tcPr>
          <w:p w14:paraId="162406FF" w14:textId="78FB6773" w:rsidR="009C77EB" w:rsidRPr="007345A8" w:rsidRDefault="009C77EB" w:rsidP="007345A8">
            <w:pPr>
              <w:pStyle w:val="Tabelle9"/>
            </w:pPr>
            <w:r w:rsidRPr="007345A8">
              <w:t>Sponsor</w:t>
            </w:r>
          </w:p>
        </w:tc>
        <w:tc>
          <w:tcPr>
            <w:tcW w:w="4305" w:type="dxa"/>
          </w:tcPr>
          <w:p w14:paraId="7F2D1975" w14:textId="77777777" w:rsidR="009C77EB" w:rsidRPr="007345A8" w:rsidRDefault="009C77EB" w:rsidP="007345A8">
            <w:pPr>
              <w:pStyle w:val="Tabelle9"/>
            </w:pPr>
          </w:p>
        </w:tc>
        <w:tc>
          <w:tcPr>
            <w:tcW w:w="1115" w:type="dxa"/>
          </w:tcPr>
          <w:p w14:paraId="0299E15B" w14:textId="77777777" w:rsidR="009C77EB" w:rsidRPr="007345A8" w:rsidRDefault="009C77EB" w:rsidP="007345A8">
            <w:pPr>
              <w:pStyle w:val="Tabelle9"/>
            </w:pPr>
          </w:p>
        </w:tc>
        <w:tc>
          <w:tcPr>
            <w:tcW w:w="2410" w:type="dxa"/>
          </w:tcPr>
          <w:p w14:paraId="00369FE2" w14:textId="32EB293D" w:rsidR="009C77EB" w:rsidRPr="007345A8" w:rsidRDefault="009C77EB" w:rsidP="007345A8">
            <w:pPr>
              <w:pStyle w:val="Tabelle9"/>
            </w:pPr>
          </w:p>
        </w:tc>
      </w:tr>
      <w:tr w:rsidR="009C77EB" w:rsidRPr="007345A8" w14:paraId="3CBE9EAC" w14:textId="77777777" w:rsidTr="006450DC">
        <w:tc>
          <w:tcPr>
            <w:tcW w:w="1521" w:type="dxa"/>
          </w:tcPr>
          <w:p w14:paraId="2B029BF9" w14:textId="3A96573F" w:rsidR="009C77EB" w:rsidRPr="007345A8" w:rsidRDefault="009C77EB" w:rsidP="007345A8">
            <w:pPr>
              <w:pStyle w:val="Tabelle9"/>
            </w:pPr>
            <w:r w:rsidRPr="007345A8">
              <w:t>Projektleiter/in</w:t>
            </w:r>
          </w:p>
        </w:tc>
        <w:tc>
          <w:tcPr>
            <w:tcW w:w="4305" w:type="dxa"/>
          </w:tcPr>
          <w:p w14:paraId="1E265901" w14:textId="77777777" w:rsidR="009C77EB" w:rsidRPr="007345A8" w:rsidRDefault="009C77EB" w:rsidP="007345A8">
            <w:pPr>
              <w:pStyle w:val="Tabelle9"/>
            </w:pPr>
          </w:p>
        </w:tc>
        <w:tc>
          <w:tcPr>
            <w:tcW w:w="1115" w:type="dxa"/>
          </w:tcPr>
          <w:p w14:paraId="7BEB97E0" w14:textId="77777777" w:rsidR="009C77EB" w:rsidRPr="007345A8" w:rsidRDefault="009C77EB" w:rsidP="007345A8">
            <w:pPr>
              <w:pStyle w:val="Tabelle9"/>
            </w:pPr>
          </w:p>
        </w:tc>
        <w:tc>
          <w:tcPr>
            <w:tcW w:w="2410" w:type="dxa"/>
          </w:tcPr>
          <w:p w14:paraId="40314205" w14:textId="6CF7DD24" w:rsidR="009C77EB" w:rsidRPr="007345A8" w:rsidRDefault="009C77EB" w:rsidP="007345A8">
            <w:pPr>
              <w:pStyle w:val="Tabelle9"/>
            </w:pPr>
          </w:p>
        </w:tc>
      </w:tr>
      <w:tr w:rsidR="009C77EB" w:rsidRPr="007345A8" w14:paraId="7AFF10FE" w14:textId="77777777" w:rsidTr="006450DC">
        <w:tc>
          <w:tcPr>
            <w:tcW w:w="1521" w:type="dxa"/>
          </w:tcPr>
          <w:p w14:paraId="6C8609E4" w14:textId="46797309" w:rsidR="009C77EB" w:rsidRPr="007345A8" w:rsidRDefault="009C77EB" w:rsidP="007345A8">
            <w:pPr>
              <w:pStyle w:val="Tabelle9"/>
            </w:pPr>
            <w:r w:rsidRPr="007345A8">
              <w:t>CTL</w:t>
            </w:r>
          </w:p>
        </w:tc>
        <w:tc>
          <w:tcPr>
            <w:tcW w:w="4305" w:type="dxa"/>
          </w:tcPr>
          <w:p w14:paraId="6D3658CD" w14:textId="77777777" w:rsidR="009C77EB" w:rsidRPr="007345A8" w:rsidRDefault="009C77EB" w:rsidP="007345A8">
            <w:pPr>
              <w:pStyle w:val="Tabelle9"/>
            </w:pPr>
          </w:p>
        </w:tc>
        <w:tc>
          <w:tcPr>
            <w:tcW w:w="1115" w:type="dxa"/>
          </w:tcPr>
          <w:p w14:paraId="7C476E09" w14:textId="77777777" w:rsidR="009C77EB" w:rsidRPr="007345A8" w:rsidRDefault="009C77EB" w:rsidP="007345A8">
            <w:pPr>
              <w:pStyle w:val="Tabelle9"/>
            </w:pPr>
          </w:p>
        </w:tc>
        <w:tc>
          <w:tcPr>
            <w:tcW w:w="2410" w:type="dxa"/>
          </w:tcPr>
          <w:p w14:paraId="58F99CBE" w14:textId="0D291641" w:rsidR="009C77EB" w:rsidRPr="007345A8" w:rsidRDefault="009C77EB" w:rsidP="007345A8">
            <w:pPr>
              <w:pStyle w:val="Tabelle9"/>
            </w:pPr>
          </w:p>
        </w:tc>
      </w:tr>
      <w:tr w:rsidR="009C77EB" w:rsidRPr="007345A8" w14:paraId="3A27E0DE" w14:textId="77777777" w:rsidTr="006450DC">
        <w:tc>
          <w:tcPr>
            <w:tcW w:w="1521" w:type="dxa"/>
          </w:tcPr>
          <w:p w14:paraId="0429FFD2" w14:textId="434E87B7" w:rsidR="009C77EB" w:rsidRPr="007345A8" w:rsidRDefault="009C77EB" w:rsidP="007345A8">
            <w:pPr>
              <w:pStyle w:val="Tabelle9"/>
            </w:pPr>
            <w:r w:rsidRPr="007345A8">
              <w:t>TPL / Kernteam</w:t>
            </w:r>
          </w:p>
        </w:tc>
        <w:tc>
          <w:tcPr>
            <w:tcW w:w="4305" w:type="dxa"/>
          </w:tcPr>
          <w:p w14:paraId="5A47DC67" w14:textId="77777777" w:rsidR="009C77EB" w:rsidRPr="007345A8" w:rsidRDefault="009C77EB" w:rsidP="007345A8">
            <w:pPr>
              <w:pStyle w:val="Tabelle9"/>
            </w:pPr>
          </w:p>
        </w:tc>
        <w:tc>
          <w:tcPr>
            <w:tcW w:w="1115" w:type="dxa"/>
          </w:tcPr>
          <w:p w14:paraId="0DEC7A76" w14:textId="77777777" w:rsidR="009C77EB" w:rsidRPr="007345A8" w:rsidRDefault="009C77EB" w:rsidP="007345A8">
            <w:pPr>
              <w:pStyle w:val="Tabelle9"/>
            </w:pPr>
          </w:p>
        </w:tc>
        <w:tc>
          <w:tcPr>
            <w:tcW w:w="2410" w:type="dxa"/>
          </w:tcPr>
          <w:p w14:paraId="11DF2F57" w14:textId="0824FC37" w:rsidR="009C77EB" w:rsidRPr="007345A8" w:rsidRDefault="009C77EB" w:rsidP="007345A8">
            <w:pPr>
              <w:pStyle w:val="Tabelle9"/>
            </w:pPr>
          </w:p>
        </w:tc>
      </w:tr>
      <w:tr w:rsidR="009C77EB" w:rsidRPr="007345A8" w14:paraId="536E3BB3" w14:textId="77777777" w:rsidTr="006450DC">
        <w:tc>
          <w:tcPr>
            <w:tcW w:w="1521" w:type="dxa"/>
          </w:tcPr>
          <w:p w14:paraId="361A9EC0" w14:textId="3F6DF5A0" w:rsidR="009C77EB" w:rsidRPr="007345A8" w:rsidRDefault="009C77EB" w:rsidP="007345A8">
            <w:pPr>
              <w:pStyle w:val="Tabelle9"/>
            </w:pPr>
            <w:r w:rsidRPr="007345A8">
              <w:t>Projektmitarbeit</w:t>
            </w:r>
          </w:p>
        </w:tc>
        <w:tc>
          <w:tcPr>
            <w:tcW w:w="4305" w:type="dxa"/>
          </w:tcPr>
          <w:p w14:paraId="36490C42" w14:textId="77777777" w:rsidR="009C77EB" w:rsidRPr="007345A8" w:rsidRDefault="009C77EB" w:rsidP="007345A8">
            <w:pPr>
              <w:pStyle w:val="Tabelle9"/>
            </w:pPr>
          </w:p>
        </w:tc>
        <w:tc>
          <w:tcPr>
            <w:tcW w:w="1115" w:type="dxa"/>
          </w:tcPr>
          <w:p w14:paraId="7CDF2774" w14:textId="77777777" w:rsidR="009C77EB" w:rsidRPr="007345A8" w:rsidRDefault="009C77EB" w:rsidP="007345A8">
            <w:pPr>
              <w:pStyle w:val="Tabelle9"/>
            </w:pPr>
          </w:p>
        </w:tc>
        <w:tc>
          <w:tcPr>
            <w:tcW w:w="2410" w:type="dxa"/>
          </w:tcPr>
          <w:p w14:paraId="2B681805" w14:textId="3D518EC6" w:rsidR="009C77EB" w:rsidRPr="007345A8" w:rsidRDefault="009C77EB" w:rsidP="007345A8">
            <w:pPr>
              <w:pStyle w:val="Tabelle9"/>
            </w:pPr>
          </w:p>
        </w:tc>
      </w:tr>
      <w:tr w:rsidR="009C77EB" w:rsidRPr="007345A8" w14:paraId="716A157F" w14:textId="77777777" w:rsidTr="006450DC">
        <w:tc>
          <w:tcPr>
            <w:tcW w:w="1521" w:type="dxa"/>
            <w:shd w:val="clear" w:color="auto" w:fill="F2F2F2" w:themeFill="background1" w:themeFillShade="F2"/>
          </w:tcPr>
          <w:p w14:paraId="26EA6A55" w14:textId="77777777" w:rsidR="009C77EB" w:rsidRPr="007345A8" w:rsidRDefault="009C77EB" w:rsidP="007345A8">
            <w:pPr>
              <w:pStyle w:val="Tabelle9"/>
              <w:rPr>
                <w:b/>
                <w:bCs/>
              </w:rPr>
            </w:pPr>
            <w:r w:rsidRPr="007345A8">
              <w:rPr>
                <w:b/>
                <w:bCs/>
              </w:rPr>
              <w:t>P1</w:t>
            </w:r>
          </w:p>
        </w:tc>
        <w:tc>
          <w:tcPr>
            <w:tcW w:w="4305" w:type="dxa"/>
            <w:shd w:val="clear" w:color="auto" w:fill="F2F2F2" w:themeFill="background1" w:themeFillShade="F2"/>
          </w:tcPr>
          <w:p w14:paraId="09FE15E0" w14:textId="77777777" w:rsidR="009C77EB" w:rsidRPr="007345A8" w:rsidRDefault="009C77EB" w:rsidP="007345A8">
            <w:pPr>
              <w:pStyle w:val="Tabelle9"/>
              <w:rPr>
                <w:b/>
                <w:bCs/>
              </w:rPr>
            </w:pPr>
            <w:r w:rsidRPr="007345A8">
              <w:rPr>
                <w:b/>
                <w:bCs/>
              </w:rPr>
              <w:t>Konzept &amp; Planung</w:t>
            </w:r>
          </w:p>
        </w:tc>
        <w:tc>
          <w:tcPr>
            <w:tcW w:w="1115" w:type="dxa"/>
            <w:shd w:val="clear" w:color="auto" w:fill="F2F2F2" w:themeFill="background1" w:themeFillShade="F2"/>
          </w:tcPr>
          <w:p w14:paraId="10564EE1" w14:textId="77777777" w:rsidR="009C77EB" w:rsidRPr="007345A8" w:rsidRDefault="009C77EB" w:rsidP="007345A8">
            <w:pPr>
              <w:pStyle w:val="Tabelle9"/>
              <w:rPr>
                <w:b/>
                <w:bCs/>
              </w:rPr>
            </w:pPr>
          </w:p>
        </w:tc>
        <w:tc>
          <w:tcPr>
            <w:tcW w:w="2410" w:type="dxa"/>
            <w:shd w:val="clear" w:color="auto" w:fill="F2F2F2" w:themeFill="background1" w:themeFillShade="F2"/>
          </w:tcPr>
          <w:p w14:paraId="7399E16D" w14:textId="36204DD2" w:rsidR="009C77EB" w:rsidRPr="007345A8" w:rsidRDefault="009C77EB" w:rsidP="007345A8">
            <w:pPr>
              <w:pStyle w:val="Tabelle9"/>
              <w:rPr>
                <w:b/>
                <w:bCs/>
              </w:rPr>
            </w:pPr>
          </w:p>
        </w:tc>
      </w:tr>
      <w:tr w:rsidR="009C77EB" w:rsidRPr="007345A8" w14:paraId="229EE164" w14:textId="77777777" w:rsidTr="006450DC">
        <w:tc>
          <w:tcPr>
            <w:tcW w:w="1521" w:type="dxa"/>
          </w:tcPr>
          <w:p w14:paraId="634312F8" w14:textId="77777777" w:rsidR="009C77EB" w:rsidRPr="007345A8" w:rsidRDefault="009C77EB" w:rsidP="00344484">
            <w:pPr>
              <w:pStyle w:val="Tabelle9"/>
            </w:pPr>
            <w:r w:rsidRPr="007345A8">
              <w:t>Sponsor</w:t>
            </w:r>
          </w:p>
        </w:tc>
        <w:tc>
          <w:tcPr>
            <w:tcW w:w="4305" w:type="dxa"/>
          </w:tcPr>
          <w:p w14:paraId="1F3B9175" w14:textId="77777777" w:rsidR="009C77EB" w:rsidRPr="007345A8" w:rsidRDefault="009C77EB" w:rsidP="00344484">
            <w:pPr>
              <w:pStyle w:val="Tabelle9"/>
            </w:pPr>
          </w:p>
        </w:tc>
        <w:tc>
          <w:tcPr>
            <w:tcW w:w="1115" w:type="dxa"/>
          </w:tcPr>
          <w:p w14:paraId="070BFC18" w14:textId="77777777" w:rsidR="009C77EB" w:rsidRPr="007345A8" w:rsidRDefault="009C77EB" w:rsidP="00344484">
            <w:pPr>
              <w:pStyle w:val="Tabelle9"/>
            </w:pPr>
          </w:p>
        </w:tc>
        <w:tc>
          <w:tcPr>
            <w:tcW w:w="2410" w:type="dxa"/>
          </w:tcPr>
          <w:p w14:paraId="4B47F56B" w14:textId="2FA92562" w:rsidR="009C77EB" w:rsidRPr="007345A8" w:rsidRDefault="009C77EB" w:rsidP="00344484">
            <w:pPr>
              <w:pStyle w:val="Tabelle9"/>
            </w:pPr>
          </w:p>
        </w:tc>
      </w:tr>
      <w:tr w:rsidR="009C77EB" w:rsidRPr="007345A8" w14:paraId="65F05BEB" w14:textId="77777777" w:rsidTr="006450DC">
        <w:tc>
          <w:tcPr>
            <w:tcW w:w="1521" w:type="dxa"/>
          </w:tcPr>
          <w:p w14:paraId="443972CC" w14:textId="77777777" w:rsidR="009C77EB" w:rsidRPr="007345A8" w:rsidRDefault="009C77EB" w:rsidP="00344484">
            <w:pPr>
              <w:pStyle w:val="Tabelle9"/>
            </w:pPr>
            <w:r w:rsidRPr="007345A8">
              <w:t>Projektleiter/in</w:t>
            </w:r>
          </w:p>
        </w:tc>
        <w:tc>
          <w:tcPr>
            <w:tcW w:w="4305" w:type="dxa"/>
          </w:tcPr>
          <w:p w14:paraId="6AF5E229" w14:textId="77777777" w:rsidR="009C77EB" w:rsidRPr="007345A8" w:rsidRDefault="009C77EB" w:rsidP="00344484">
            <w:pPr>
              <w:pStyle w:val="Tabelle9"/>
            </w:pPr>
          </w:p>
        </w:tc>
        <w:tc>
          <w:tcPr>
            <w:tcW w:w="1115" w:type="dxa"/>
          </w:tcPr>
          <w:p w14:paraId="63549DF0" w14:textId="77777777" w:rsidR="009C77EB" w:rsidRPr="007345A8" w:rsidRDefault="009C77EB" w:rsidP="00344484">
            <w:pPr>
              <w:pStyle w:val="Tabelle9"/>
            </w:pPr>
          </w:p>
        </w:tc>
        <w:tc>
          <w:tcPr>
            <w:tcW w:w="2410" w:type="dxa"/>
          </w:tcPr>
          <w:p w14:paraId="75F227DE" w14:textId="54C34C58" w:rsidR="009C77EB" w:rsidRPr="007345A8" w:rsidRDefault="009C77EB" w:rsidP="00344484">
            <w:pPr>
              <w:pStyle w:val="Tabelle9"/>
            </w:pPr>
          </w:p>
        </w:tc>
      </w:tr>
      <w:tr w:rsidR="009C77EB" w:rsidRPr="007345A8" w14:paraId="0F0CDDBB" w14:textId="77777777" w:rsidTr="006450DC">
        <w:tc>
          <w:tcPr>
            <w:tcW w:w="1521" w:type="dxa"/>
          </w:tcPr>
          <w:p w14:paraId="51033258" w14:textId="77777777" w:rsidR="009C77EB" w:rsidRPr="007345A8" w:rsidRDefault="009C77EB" w:rsidP="00344484">
            <w:pPr>
              <w:pStyle w:val="Tabelle9"/>
            </w:pPr>
            <w:r w:rsidRPr="007345A8">
              <w:t>CTL</w:t>
            </w:r>
          </w:p>
        </w:tc>
        <w:tc>
          <w:tcPr>
            <w:tcW w:w="4305" w:type="dxa"/>
          </w:tcPr>
          <w:p w14:paraId="02AF29FF" w14:textId="77777777" w:rsidR="009C77EB" w:rsidRPr="007345A8" w:rsidRDefault="009C77EB" w:rsidP="00344484">
            <w:pPr>
              <w:pStyle w:val="Tabelle9"/>
            </w:pPr>
          </w:p>
        </w:tc>
        <w:tc>
          <w:tcPr>
            <w:tcW w:w="1115" w:type="dxa"/>
          </w:tcPr>
          <w:p w14:paraId="188D9FF4" w14:textId="77777777" w:rsidR="009C77EB" w:rsidRPr="007345A8" w:rsidRDefault="009C77EB" w:rsidP="00344484">
            <w:pPr>
              <w:pStyle w:val="Tabelle9"/>
            </w:pPr>
          </w:p>
        </w:tc>
        <w:tc>
          <w:tcPr>
            <w:tcW w:w="2410" w:type="dxa"/>
          </w:tcPr>
          <w:p w14:paraId="14EACED1" w14:textId="6BAE4B5A" w:rsidR="009C77EB" w:rsidRPr="007345A8" w:rsidRDefault="009C77EB" w:rsidP="00344484">
            <w:pPr>
              <w:pStyle w:val="Tabelle9"/>
            </w:pPr>
          </w:p>
        </w:tc>
      </w:tr>
      <w:tr w:rsidR="009C77EB" w:rsidRPr="007345A8" w14:paraId="207B0159" w14:textId="77777777" w:rsidTr="006450DC">
        <w:tc>
          <w:tcPr>
            <w:tcW w:w="1521" w:type="dxa"/>
          </w:tcPr>
          <w:p w14:paraId="7BA30315" w14:textId="77777777" w:rsidR="009C77EB" w:rsidRPr="007345A8" w:rsidRDefault="009C77EB" w:rsidP="00344484">
            <w:pPr>
              <w:pStyle w:val="Tabelle9"/>
            </w:pPr>
            <w:r w:rsidRPr="007345A8">
              <w:t>TPL / Kernteam</w:t>
            </w:r>
          </w:p>
        </w:tc>
        <w:tc>
          <w:tcPr>
            <w:tcW w:w="4305" w:type="dxa"/>
          </w:tcPr>
          <w:p w14:paraId="37BA26A7" w14:textId="77777777" w:rsidR="009C77EB" w:rsidRPr="007345A8" w:rsidRDefault="009C77EB" w:rsidP="00344484">
            <w:pPr>
              <w:pStyle w:val="Tabelle9"/>
            </w:pPr>
          </w:p>
        </w:tc>
        <w:tc>
          <w:tcPr>
            <w:tcW w:w="1115" w:type="dxa"/>
          </w:tcPr>
          <w:p w14:paraId="10A3133F" w14:textId="77777777" w:rsidR="009C77EB" w:rsidRPr="007345A8" w:rsidRDefault="009C77EB" w:rsidP="00344484">
            <w:pPr>
              <w:pStyle w:val="Tabelle9"/>
            </w:pPr>
          </w:p>
        </w:tc>
        <w:tc>
          <w:tcPr>
            <w:tcW w:w="2410" w:type="dxa"/>
          </w:tcPr>
          <w:p w14:paraId="7B69AF67" w14:textId="40AB8F3E" w:rsidR="009C77EB" w:rsidRPr="007345A8" w:rsidRDefault="009C77EB" w:rsidP="00344484">
            <w:pPr>
              <w:pStyle w:val="Tabelle9"/>
            </w:pPr>
          </w:p>
        </w:tc>
      </w:tr>
      <w:tr w:rsidR="009C77EB" w:rsidRPr="007345A8" w14:paraId="4419BEA4" w14:textId="77777777" w:rsidTr="006450DC">
        <w:tc>
          <w:tcPr>
            <w:tcW w:w="1521" w:type="dxa"/>
          </w:tcPr>
          <w:p w14:paraId="29EF81C9" w14:textId="77777777" w:rsidR="009C77EB" w:rsidRPr="007345A8" w:rsidRDefault="009C77EB" w:rsidP="00344484">
            <w:pPr>
              <w:pStyle w:val="Tabelle9"/>
            </w:pPr>
            <w:r w:rsidRPr="007345A8">
              <w:t>Projektmitarbeit</w:t>
            </w:r>
          </w:p>
        </w:tc>
        <w:tc>
          <w:tcPr>
            <w:tcW w:w="4305" w:type="dxa"/>
          </w:tcPr>
          <w:p w14:paraId="6452B650" w14:textId="77777777" w:rsidR="009C77EB" w:rsidRPr="007345A8" w:rsidRDefault="009C77EB" w:rsidP="00344484">
            <w:pPr>
              <w:pStyle w:val="Tabelle9"/>
            </w:pPr>
          </w:p>
        </w:tc>
        <w:tc>
          <w:tcPr>
            <w:tcW w:w="1115" w:type="dxa"/>
          </w:tcPr>
          <w:p w14:paraId="39728754" w14:textId="77777777" w:rsidR="009C77EB" w:rsidRPr="007345A8" w:rsidRDefault="009C77EB" w:rsidP="00344484">
            <w:pPr>
              <w:pStyle w:val="Tabelle9"/>
            </w:pPr>
          </w:p>
        </w:tc>
        <w:tc>
          <w:tcPr>
            <w:tcW w:w="2410" w:type="dxa"/>
          </w:tcPr>
          <w:p w14:paraId="5429010A" w14:textId="7BDF1D43" w:rsidR="009C77EB" w:rsidRPr="007345A8" w:rsidRDefault="009C77EB" w:rsidP="00344484">
            <w:pPr>
              <w:pStyle w:val="Tabelle9"/>
            </w:pPr>
          </w:p>
        </w:tc>
      </w:tr>
      <w:tr w:rsidR="009C77EB" w:rsidRPr="007345A8" w14:paraId="655812B6" w14:textId="77777777" w:rsidTr="006450DC">
        <w:tc>
          <w:tcPr>
            <w:tcW w:w="1521" w:type="dxa"/>
            <w:shd w:val="clear" w:color="auto" w:fill="F2F2F2" w:themeFill="background1" w:themeFillShade="F2"/>
          </w:tcPr>
          <w:p w14:paraId="0C9865FB" w14:textId="77777777" w:rsidR="009C77EB" w:rsidRPr="007345A8" w:rsidRDefault="009C77EB" w:rsidP="007345A8">
            <w:pPr>
              <w:pStyle w:val="Tabelle9"/>
              <w:rPr>
                <w:b/>
                <w:bCs/>
              </w:rPr>
            </w:pPr>
            <w:r w:rsidRPr="007345A8">
              <w:rPr>
                <w:b/>
                <w:bCs/>
              </w:rPr>
              <w:lastRenderedPageBreak/>
              <w:t>P2</w:t>
            </w:r>
          </w:p>
        </w:tc>
        <w:tc>
          <w:tcPr>
            <w:tcW w:w="4305" w:type="dxa"/>
            <w:shd w:val="clear" w:color="auto" w:fill="F2F2F2" w:themeFill="background1" w:themeFillShade="F2"/>
          </w:tcPr>
          <w:p w14:paraId="4D8D1152" w14:textId="77777777" w:rsidR="009C77EB" w:rsidRPr="007345A8" w:rsidRDefault="009C77EB" w:rsidP="007345A8">
            <w:pPr>
              <w:pStyle w:val="Tabelle9"/>
              <w:rPr>
                <w:b/>
                <w:bCs/>
              </w:rPr>
            </w:pPr>
            <w:r w:rsidRPr="007345A8">
              <w:rPr>
                <w:b/>
                <w:bCs/>
              </w:rPr>
              <w:t>Implementierung</w:t>
            </w:r>
          </w:p>
        </w:tc>
        <w:tc>
          <w:tcPr>
            <w:tcW w:w="1115" w:type="dxa"/>
            <w:shd w:val="clear" w:color="auto" w:fill="F2F2F2" w:themeFill="background1" w:themeFillShade="F2"/>
          </w:tcPr>
          <w:p w14:paraId="26B84EC6" w14:textId="77777777" w:rsidR="009C77EB" w:rsidRPr="007345A8" w:rsidRDefault="009C77EB" w:rsidP="007345A8">
            <w:pPr>
              <w:pStyle w:val="Tabelle9"/>
              <w:rPr>
                <w:b/>
                <w:bCs/>
              </w:rPr>
            </w:pPr>
          </w:p>
        </w:tc>
        <w:tc>
          <w:tcPr>
            <w:tcW w:w="2410" w:type="dxa"/>
            <w:shd w:val="clear" w:color="auto" w:fill="F2F2F2" w:themeFill="background1" w:themeFillShade="F2"/>
          </w:tcPr>
          <w:p w14:paraId="37DE470A" w14:textId="7EA8A469" w:rsidR="009C77EB" w:rsidRPr="007345A8" w:rsidRDefault="009C77EB" w:rsidP="007345A8">
            <w:pPr>
              <w:pStyle w:val="Tabelle9"/>
              <w:rPr>
                <w:b/>
                <w:bCs/>
              </w:rPr>
            </w:pPr>
          </w:p>
        </w:tc>
      </w:tr>
      <w:tr w:rsidR="009C77EB" w:rsidRPr="007345A8" w14:paraId="47D8A9B4" w14:textId="77777777" w:rsidTr="006450DC">
        <w:tc>
          <w:tcPr>
            <w:tcW w:w="1521" w:type="dxa"/>
          </w:tcPr>
          <w:p w14:paraId="2AB36389" w14:textId="77777777" w:rsidR="009C77EB" w:rsidRPr="007345A8" w:rsidRDefault="009C77EB" w:rsidP="00344484">
            <w:pPr>
              <w:pStyle w:val="Tabelle9"/>
            </w:pPr>
            <w:r w:rsidRPr="007345A8">
              <w:t>Sponsor</w:t>
            </w:r>
          </w:p>
        </w:tc>
        <w:tc>
          <w:tcPr>
            <w:tcW w:w="4305" w:type="dxa"/>
          </w:tcPr>
          <w:p w14:paraId="3EFE3CF6" w14:textId="77777777" w:rsidR="009C77EB" w:rsidRPr="007345A8" w:rsidRDefault="009C77EB" w:rsidP="00344484">
            <w:pPr>
              <w:pStyle w:val="Tabelle9"/>
            </w:pPr>
          </w:p>
        </w:tc>
        <w:tc>
          <w:tcPr>
            <w:tcW w:w="1115" w:type="dxa"/>
          </w:tcPr>
          <w:p w14:paraId="7028AC16" w14:textId="77777777" w:rsidR="009C77EB" w:rsidRPr="007345A8" w:rsidRDefault="009C77EB" w:rsidP="00344484">
            <w:pPr>
              <w:pStyle w:val="Tabelle9"/>
            </w:pPr>
          </w:p>
        </w:tc>
        <w:tc>
          <w:tcPr>
            <w:tcW w:w="2410" w:type="dxa"/>
          </w:tcPr>
          <w:p w14:paraId="3A757A11" w14:textId="133194DD" w:rsidR="009C77EB" w:rsidRPr="007345A8" w:rsidRDefault="009C77EB" w:rsidP="00344484">
            <w:pPr>
              <w:pStyle w:val="Tabelle9"/>
            </w:pPr>
          </w:p>
        </w:tc>
      </w:tr>
      <w:tr w:rsidR="009C77EB" w:rsidRPr="007345A8" w14:paraId="6ACB767C" w14:textId="77777777" w:rsidTr="006450DC">
        <w:tc>
          <w:tcPr>
            <w:tcW w:w="1521" w:type="dxa"/>
          </w:tcPr>
          <w:p w14:paraId="5DF33BD3" w14:textId="77777777" w:rsidR="009C77EB" w:rsidRPr="007345A8" w:rsidRDefault="009C77EB" w:rsidP="00344484">
            <w:pPr>
              <w:pStyle w:val="Tabelle9"/>
            </w:pPr>
            <w:r w:rsidRPr="007345A8">
              <w:t>Projektleiter/in</w:t>
            </w:r>
          </w:p>
        </w:tc>
        <w:tc>
          <w:tcPr>
            <w:tcW w:w="4305" w:type="dxa"/>
          </w:tcPr>
          <w:p w14:paraId="574AFAE6" w14:textId="77777777" w:rsidR="009C77EB" w:rsidRPr="007345A8" w:rsidRDefault="009C77EB" w:rsidP="00344484">
            <w:pPr>
              <w:pStyle w:val="Tabelle9"/>
            </w:pPr>
          </w:p>
        </w:tc>
        <w:tc>
          <w:tcPr>
            <w:tcW w:w="1115" w:type="dxa"/>
          </w:tcPr>
          <w:p w14:paraId="1ED2BBDC" w14:textId="77777777" w:rsidR="009C77EB" w:rsidRPr="007345A8" w:rsidRDefault="009C77EB" w:rsidP="00344484">
            <w:pPr>
              <w:pStyle w:val="Tabelle9"/>
            </w:pPr>
          </w:p>
        </w:tc>
        <w:tc>
          <w:tcPr>
            <w:tcW w:w="2410" w:type="dxa"/>
          </w:tcPr>
          <w:p w14:paraId="72881CF2" w14:textId="2686DCD6" w:rsidR="009C77EB" w:rsidRPr="007345A8" w:rsidRDefault="009C77EB" w:rsidP="00344484">
            <w:pPr>
              <w:pStyle w:val="Tabelle9"/>
            </w:pPr>
          </w:p>
        </w:tc>
      </w:tr>
      <w:tr w:rsidR="009C77EB" w:rsidRPr="007345A8" w14:paraId="2EF4D572" w14:textId="77777777" w:rsidTr="006450DC">
        <w:tc>
          <w:tcPr>
            <w:tcW w:w="1521" w:type="dxa"/>
          </w:tcPr>
          <w:p w14:paraId="1A8D5595" w14:textId="77777777" w:rsidR="009C77EB" w:rsidRPr="007345A8" w:rsidRDefault="009C77EB" w:rsidP="00344484">
            <w:pPr>
              <w:pStyle w:val="Tabelle9"/>
            </w:pPr>
            <w:r w:rsidRPr="007345A8">
              <w:t>CTL</w:t>
            </w:r>
          </w:p>
        </w:tc>
        <w:tc>
          <w:tcPr>
            <w:tcW w:w="4305" w:type="dxa"/>
          </w:tcPr>
          <w:p w14:paraId="3B18E336" w14:textId="77777777" w:rsidR="009C77EB" w:rsidRPr="007345A8" w:rsidRDefault="009C77EB" w:rsidP="00344484">
            <w:pPr>
              <w:pStyle w:val="Tabelle9"/>
            </w:pPr>
          </w:p>
        </w:tc>
        <w:tc>
          <w:tcPr>
            <w:tcW w:w="1115" w:type="dxa"/>
          </w:tcPr>
          <w:p w14:paraId="3FDBFBD0" w14:textId="77777777" w:rsidR="009C77EB" w:rsidRPr="007345A8" w:rsidRDefault="009C77EB" w:rsidP="00344484">
            <w:pPr>
              <w:pStyle w:val="Tabelle9"/>
            </w:pPr>
          </w:p>
        </w:tc>
        <w:tc>
          <w:tcPr>
            <w:tcW w:w="2410" w:type="dxa"/>
          </w:tcPr>
          <w:p w14:paraId="44D15D4B" w14:textId="103AEE7D" w:rsidR="009C77EB" w:rsidRPr="007345A8" w:rsidRDefault="009C77EB" w:rsidP="00344484">
            <w:pPr>
              <w:pStyle w:val="Tabelle9"/>
            </w:pPr>
          </w:p>
        </w:tc>
      </w:tr>
      <w:tr w:rsidR="009C77EB" w:rsidRPr="007345A8" w14:paraId="6CF0BB56" w14:textId="77777777" w:rsidTr="006450DC">
        <w:tc>
          <w:tcPr>
            <w:tcW w:w="1521" w:type="dxa"/>
          </w:tcPr>
          <w:p w14:paraId="01AD5008" w14:textId="77777777" w:rsidR="009C77EB" w:rsidRPr="007345A8" w:rsidRDefault="009C77EB" w:rsidP="00344484">
            <w:pPr>
              <w:pStyle w:val="Tabelle9"/>
            </w:pPr>
            <w:r w:rsidRPr="007345A8">
              <w:t>TPL / Kernteam</w:t>
            </w:r>
          </w:p>
        </w:tc>
        <w:tc>
          <w:tcPr>
            <w:tcW w:w="4305" w:type="dxa"/>
          </w:tcPr>
          <w:p w14:paraId="70E3FFAC" w14:textId="77777777" w:rsidR="009C77EB" w:rsidRPr="007345A8" w:rsidRDefault="009C77EB" w:rsidP="00344484">
            <w:pPr>
              <w:pStyle w:val="Tabelle9"/>
            </w:pPr>
          </w:p>
        </w:tc>
        <w:tc>
          <w:tcPr>
            <w:tcW w:w="1115" w:type="dxa"/>
          </w:tcPr>
          <w:p w14:paraId="7E15CFCD" w14:textId="77777777" w:rsidR="009C77EB" w:rsidRPr="007345A8" w:rsidRDefault="009C77EB" w:rsidP="00344484">
            <w:pPr>
              <w:pStyle w:val="Tabelle9"/>
            </w:pPr>
          </w:p>
        </w:tc>
        <w:tc>
          <w:tcPr>
            <w:tcW w:w="2410" w:type="dxa"/>
          </w:tcPr>
          <w:p w14:paraId="75D44F3D" w14:textId="1C9AEA28" w:rsidR="009C77EB" w:rsidRPr="007345A8" w:rsidRDefault="009C77EB" w:rsidP="00344484">
            <w:pPr>
              <w:pStyle w:val="Tabelle9"/>
            </w:pPr>
          </w:p>
        </w:tc>
      </w:tr>
      <w:tr w:rsidR="009C77EB" w:rsidRPr="007345A8" w14:paraId="0C52A2B7" w14:textId="77777777" w:rsidTr="006450DC">
        <w:tc>
          <w:tcPr>
            <w:tcW w:w="1521" w:type="dxa"/>
          </w:tcPr>
          <w:p w14:paraId="6A4FCCE6" w14:textId="77777777" w:rsidR="009C77EB" w:rsidRPr="007345A8" w:rsidRDefault="009C77EB" w:rsidP="00344484">
            <w:pPr>
              <w:pStyle w:val="Tabelle9"/>
            </w:pPr>
            <w:r w:rsidRPr="007345A8">
              <w:t>Projektmitarbeit</w:t>
            </w:r>
          </w:p>
        </w:tc>
        <w:tc>
          <w:tcPr>
            <w:tcW w:w="4305" w:type="dxa"/>
          </w:tcPr>
          <w:p w14:paraId="12747ABC" w14:textId="77777777" w:rsidR="009C77EB" w:rsidRPr="007345A8" w:rsidRDefault="009C77EB" w:rsidP="00344484">
            <w:pPr>
              <w:pStyle w:val="Tabelle9"/>
            </w:pPr>
          </w:p>
        </w:tc>
        <w:tc>
          <w:tcPr>
            <w:tcW w:w="1115" w:type="dxa"/>
          </w:tcPr>
          <w:p w14:paraId="06179A20" w14:textId="77777777" w:rsidR="009C77EB" w:rsidRPr="007345A8" w:rsidRDefault="009C77EB" w:rsidP="00344484">
            <w:pPr>
              <w:pStyle w:val="Tabelle9"/>
            </w:pPr>
          </w:p>
        </w:tc>
        <w:tc>
          <w:tcPr>
            <w:tcW w:w="2410" w:type="dxa"/>
          </w:tcPr>
          <w:p w14:paraId="19953659" w14:textId="7E7C6ABC" w:rsidR="009C77EB" w:rsidRPr="007345A8" w:rsidRDefault="009C77EB" w:rsidP="00344484">
            <w:pPr>
              <w:pStyle w:val="Tabelle9"/>
            </w:pPr>
          </w:p>
        </w:tc>
      </w:tr>
      <w:tr w:rsidR="009C77EB" w:rsidRPr="007345A8" w14:paraId="35E5C393" w14:textId="77777777" w:rsidTr="006450DC">
        <w:tc>
          <w:tcPr>
            <w:tcW w:w="1521" w:type="dxa"/>
            <w:shd w:val="clear" w:color="auto" w:fill="F2F2F2" w:themeFill="background1" w:themeFillShade="F2"/>
          </w:tcPr>
          <w:p w14:paraId="72ACF1FE" w14:textId="77777777" w:rsidR="009C77EB" w:rsidRPr="007345A8" w:rsidRDefault="009C77EB" w:rsidP="007345A8">
            <w:pPr>
              <w:pStyle w:val="Tabelle9"/>
              <w:rPr>
                <w:b/>
                <w:bCs/>
              </w:rPr>
            </w:pPr>
            <w:r w:rsidRPr="007345A8">
              <w:rPr>
                <w:b/>
                <w:bCs/>
              </w:rPr>
              <w:t>P3</w:t>
            </w:r>
          </w:p>
        </w:tc>
        <w:tc>
          <w:tcPr>
            <w:tcW w:w="4305" w:type="dxa"/>
            <w:shd w:val="clear" w:color="auto" w:fill="F2F2F2" w:themeFill="background1" w:themeFillShade="F2"/>
          </w:tcPr>
          <w:p w14:paraId="6FCC80A0" w14:textId="77777777" w:rsidR="009C77EB" w:rsidRPr="007345A8" w:rsidRDefault="009C77EB" w:rsidP="007345A8">
            <w:pPr>
              <w:pStyle w:val="Tabelle9"/>
              <w:rPr>
                <w:b/>
                <w:bCs/>
              </w:rPr>
            </w:pPr>
            <w:r w:rsidRPr="007345A8">
              <w:rPr>
                <w:b/>
                <w:bCs/>
              </w:rPr>
              <w:t>Stabilisierung &amp; Monitoring</w:t>
            </w:r>
          </w:p>
        </w:tc>
        <w:tc>
          <w:tcPr>
            <w:tcW w:w="1115" w:type="dxa"/>
            <w:shd w:val="clear" w:color="auto" w:fill="F2F2F2" w:themeFill="background1" w:themeFillShade="F2"/>
          </w:tcPr>
          <w:p w14:paraId="1A7E9F15" w14:textId="77777777" w:rsidR="009C77EB" w:rsidRPr="007345A8" w:rsidRDefault="009C77EB" w:rsidP="007345A8">
            <w:pPr>
              <w:pStyle w:val="Tabelle9"/>
              <w:rPr>
                <w:b/>
                <w:bCs/>
              </w:rPr>
            </w:pPr>
          </w:p>
        </w:tc>
        <w:tc>
          <w:tcPr>
            <w:tcW w:w="2410" w:type="dxa"/>
            <w:shd w:val="clear" w:color="auto" w:fill="F2F2F2" w:themeFill="background1" w:themeFillShade="F2"/>
          </w:tcPr>
          <w:p w14:paraId="136F74EF" w14:textId="05D36963" w:rsidR="009C77EB" w:rsidRPr="007345A8" w:rsidRDefault="009C77EB" w:rsidP="007345A8">
            <w:pPr>
              <w:pStyle w:val="Tabelle9"/>
              <w:rPr>
                <w:b/>
                <w:bCs/>
              </w:rPr>
            </w:pPr>
          </w:p>
        </w:tc>
      </w:tr>
      <w:tr w:rsidR="009C77EB" w:rsidRPr="007345A8" w14:paraId="77FA6299" w14:textId="77777777" w:rsidTr="006450DC">
        <w:tc>
          <w:tcPr>
            <w:tcW w:w="1521" w:type="dxa"/>
          </w:tcPr>
          <w:p w14:paraId="59390AAA" w14:textId="77777777" w:rsidR="009C77EB" w:rsidRPr="007345A8" w:rsidRDefault="009C77EB" w:rsidP="00344484">
            <w:pPr>
              <w:pStyle w:val="Tabelle9"/>
            </w:pPr>
            <w:r w:rsidRPr="007345A8">
              <w:t>Sponsor</w:t>
            </w:r>
          </w:p>
        </w:tc>
        <w:tc>
          <w:tcPr>
            <w:tcW w:w="4305" w:type="dxa"/>
          </w:tcPr>
          <w:p w14:paraId="7C5B00D5" w14:textId="77777777" w:rsidR="009C77EB" w:rsidRPr="007345A8" w:rsidRDefault="009C77EB" w:rsidP="00344484">
            <w:pPr>
              <w:pStyle w:val="Tabelle9"/>
            </w:pPr>
          </w:p>
        </w:tc>
        <w:tc>
          <w:tcPr>
            <w:tcW w:w="1115" w:type="dxa"/>
          </w:tcPr>
          <w:p w14:paraId="09C3B950" w14:textId="77777777" w:rsidR="009C77EB" w:rsidRPr="007345A8" w:rsidRDefault="009C77EB" w:rsidP="00344484">
            <w:pPr>
              <w:pStyle w:val="Tabelle9"/>
            </w:pPr>
          </w:p>
        </w:tc>
        <w:tc>
          <w:tcPr>
            <w:tcW w:w="2410" w:type="dxa"/>
          </w:tcPr>
          <w:p w14:paraId="4A3BECDB" w14:textId="41F5B23E" w:rsidR="009C77EB" w:rsidRPr="007345A8" w:rsidRDefault="009C77EB" w:rsidP="00344484">
            <w:pPr>
              <w:pStyle w:val="Tabelle9"/>
            </w:pPr>
          </w:p>
        </w:tc>
      </w:tr>
      <w:tr w:rsidR="009C77EB" w:rsidRPr="007345A8" w14:paraId="3773BF4A" w14:textId="77777777" w:rsidTr="006450DC">
        <w:tc>
          <w:tcPr>
            <w:tcW w:w="1521" w:type="dxa"/>
          </w:tcPr>
          <w:p w14:paraId="5BA58E01" w14:textId="77777777" w:rsidR="009C77EB" w:rsidRPr="007345A8" w:rsidRDefault="009C77EB" w:rsidP="00344484">
            <w:pPr>
              <w:pStyle w:val="Tabelle9"/>
            </w:pPr>
            <w:r w:rsidRPr="007345A8">
              <w:t>Projektleiter/in</w:t>
            </w:r>
          </w:p>
        </w:tc>
        <w:tc>
          <w:tcPr>
            <w:tcW w:w="4305" w:type="dxa"/>
          </w:tcPr>
          <w:p w14:paraId="7945911B" w14:textId="77777777" w:rsidR="009C77EB" w:rsidRPr="007345A8" w:rsidRDefault="009C77EB" w:rsidP="00344484">
            <w:pPr>
              <w:pStyle w:val="Tabelle9"/>
            </w:pPr>
          </w:p>
        </w:tc>
        <w:tc>
          <w:tcPr>
            <w:tcW w:w="1115" w:type="dxa"/>
          </w:tcPr>
          <w:p w14:paraId="4CCACCEF" w14:textId="77777777" w:rsidR="009C77EB" w:rsidRPr="007345A8" w:rsidRDefault="009C77EB" w:rsidP="00344484">
            <w:pPr>
              <w:pStyle w:val="Tabelle9"/>
            </w:pPr>
          </w:p>
        </w:tc>
        <w:tc>
          <w:tcPr>
            <w:tcW w:w="2410" w:type="dxa"/>
          </w:tcPr>
          <w:p w14:paraId="7CDCA35A" w14:textId="541BE270" w:rsidR="009C77EB" w:rsidRPr="007345A8" w:rsidRDefault="009C77EB" w:rsidP="00344484">
            <w:pPr>
              <w:pStyle w:val="Tabelle9"/>
            </w:pPr>
          </w:p>
        </w:tc>
      </w:tr>
      <w:tr w:rsidR="009C77EB" w:rsidRPr="007345A8" w14:paraId="65BDA793" w14:textId="77777777" w:rsidTr="006450DC">
        <w:tc>
          <w:tcPr>
            <w:tcW w:w="1521" w:type="dxa"/>
          </w:tcPr>
          <w:p w14:paraId="6E7E3CA4" w14:textId="77777777" w:rsidR="009C77EB" w:rsidRPr="007345A8" w:rsidRDefault="009C77EB" w:rsidP="00344484">
            <w:pPr>
              <w:pStyle w:val="Tabelle9"/>
            </w:pPr>
            <w:r w:rsidRPr="007345A8">
              <w:t>CTL</w:t>
            </w:r>
          </w:p>
        </w:tc>
        <w:tc>
          <w:tcPr>
            <w:tcW w:w="4305" w:type="dxa"/>
          </w:tcPr>
          <w:p w14:paraId="7BE959B5" w14:textId="77777777" w:rsidR="009C77EB" w:rsidRPr="007345A8" w:rsidRDefault="009C77EB" w:rsidP="00344484">
            <w:pPr>
              <w:pStyle w:val="Tabelle9"/>
            </w:pPr>
          </w:p>
        </w:tc>
        <w:tc>
          <w:tcPr>
            <w:tcW w:w="1115" w:type="dxa"/>
          </w:tcPr>
          <w:p w14:paraId="0BAAC7CD" w14:textId="77777777" w:rsidR="009C77EB" w:rsidRPr="007345A8" w:rsidRDefault="009C77EB" w:rsidP="00344484">
            <w:pPr>
              <w:pStyle w:val="Tabelle9"/>
            </w:pPr>
          </w:p>
        </w:tc>
        <w:tc>
          <w:tcPr>
            <w:tcW w:w="2410" w:type="dxa"/>
          </w:tcPr>
          <w:p w14:paraId="422377F4" w14:textId="42F9FEA5" w:rsidR="009C77EB" w:rsidRPr="007345A8" w:rsidRDefault="009C77EB" w:rsidP="00344484">
            <w:pPr>
              <w:pStyle w:val="Tabelle9"/>
            </w:pPr>
          </w:p>
        </w:tc>
      </w:tr>
      <w:tr w:rsidR="009C77EB" w:rsidRPr="007345A8" w14:paraId="2C347373" w14:textId="77777777" w:rsidTr="006450DC">
        <w:tc>
          <w:tcPr>
            <w:tcW w:w="1521" w:type="dxa"/>
          </w:tcPr>
          <w:p w14:paraId="37D2ADBC" w14:textId="77777777" w:rsidR="009C77EB" w:rsidRPr="007345A8" w:rsidRDefault="009C77EB" w:rsidP="00344484">
            <w:pPr>
              <w:pStyle w:val="Tabelle9"/>
            </w:pPr>
            <w:r w:rsidRPr="007345A8">
              <w:t>TPL / Kernteam</w:t>
            </w:r>
          </w:p>
        </w:tc>
        <w:tc>
          <w:tcPr>
            <w:tcW w:w="4305" w:type="dxa"/>
          </w:tcPr>
          <w:p w14:paraId="285FDE63" w14:textId="77777777" w:rsidR="009C77EB" w:rsidRPr="007345A8" w:rsidRDefault="009C77EB" w:rsidP="00344484">
            <w:pPr>
              <w:pStyle w:val="Tabelle9"/>
            </w:pPr>
          </w:p>
        </w:tc>
        <w:tc>
          <w:tcPr>
            <w:tcW w:w="1115" w:type="dxa"/>
          </w:tcPr>
          <w:p w14:paraId="0AA5AA6C" w14:textId="77777777" w:rsidR="009C77EB" w:rsidRPr="007345A8" w:rsidRDefault="009C77EB" w:rsidP="00344484">
            <w:pPr>
              <w:pStyle w:val="Tabelle9"/>
            </w:pPr>
          </w:p>
        </w:tc>
        <w:tc>
          <w:tcPr>
            <w:tcW w:w="2410" w:type="dxa"/>
          </w:tcPr>
          <w:p w14:paraId="00E354AF" w14:textId="52F48BD7" w:rsidR="009C77EB" w:rsidRPr="007345A8" w:rsidRDefault="009C77EB" w:rsidP="00344484">
            <w:pPr>
              <w:pStyle w:val="Tabelle9"/>
            </w:pPr>
          </w:p>
        </w:tc>
      </w:tr>
      <w:tr w:rsidR="009C77EB" w:rsidRPr="007345A8" w14:paraId="24188F25" w14:textId="77777777" w:rsidTr="006450DC">
        <w:tc>
          <w:tcPr>
            <w:tcW w:w="1521" w:type="dxa"/>
          </w:tcPr>
          <w:p w14:paraId="733DCD41" w14:textId="77777777" w:rsidR="009C77EB" w:rsidRPr="007345A8" w:rsidRDefault="009C77EB" w:rsidP="00344484">
            <w:pPr>
              <w:pStyle w:val="Tabelle9"/>
            </w:pPr>
            <w:r w:rsidRPr="007345A8">
              <w:t>Projektmitarbeit</w:t>
            </w:r>
          </w:p>
        </w:tc>
        <w:tc>
          <w:tcPr>
            <w:tcW w:w="4305" w:type="dxa"/>
          </w:tcPr>
          <w:p w14:paraId="24F83116" w14:textId="77777777" w:rsidR="009C77EB" w:rsidRPr="007345A8" w:rsidRDefault="009C77EB" w:rsidP="00344484">
            <w:pPr>
              <w:pStyle w:val="Tabelle9"/>
            </w:pPr>
          </w:p>
        </w:tc>
        <w:tc>
          <w:tcPr>
            <w:tcW w:w="1115" w:type="dxa"/>
          </w:tcPr>
          <w:p w14:paraId="03AF0BBB" w14:textId="77777777" w:rsidR="009C77EB" w:rsidRPr="007345A8" w:rsidRDefault="009C77EB" w:rsidP="00344484">
            <w:pPr>
              <w:pStyle w:val="Tabelle9"/>
            </w:pPr>
          </w:p>
        </w:tc>
        <w:tc>
          <w:tcPr>
            <w:tcW w:w="2410" w:type="dxa"/>
          </w:tcPr>
          <w:p w14:paraId="607FDB9A" w14:textId="1576A545" w:rsidR="009C77EB" w:rsidRPr="007345A8" w:rsidRDefault="009C77EB" w:rsidP="00344484">
            <w:pPr>
              <w:pStyle w:val="Tabelle9"/>
            </w:pPr>
          </w:p>
        </w:tc>
      </w:tr>
      <w:tr w:rsidR="009C77EB" w:rsidRPr="007345A8" w14:paraId="74B03DA2" w14:textId="77777777" w:rsidTr="006450DC">
        <w:tc>
          <w:tcPr>
            <w:tcW w:w="1521" w:type="dxa"/>
            <w:shd w:val="clear" w:color="auto" w:fill="F2F2F2" w:themeFill="background1" w:themeFillShade="F2"/>
          </w:tcPr>
          <w:p w14:paraId="71C4F752" w14:textId="77777777" w:rsidR="009C77EB" w:rsidRPr="007345A8" w:rsidRDefault="009C77EB" w:rsidP="007345A8">
            <w:pPr>
              <w:pStyle w:val="Tabelle9"/>
              <w:rPr>
                <w:b/>
                <w:bCs/>
              </w:rPr>
            </w:pPr>
            <w:r w:rsidRPr="007345A8">
              <w:rPr>
                <w:b/>
                <w:bCs/>
              </w:rPr>
              <w:t>P4</w:t>
            </w:r>
          </w:p>
        </w:tc>
        <w:tc>
          <w:tcPr>
            <w:tcW w:w="4305" w:type="dxa"/>
            <w:shd w:val="clear" w:color="auto" w:fill="F2F2F2" w:themeFill="background1" w:themeFillShade="F2"/>
          </w:tcPr>
          <w:p w14:paraId="2C50F7A8" w14:textId="77777777" w:rsidR="009C77EB" w:rsidRPr="007345A8" w:rsidRDefault="009C77EB" w:rsidP="007345A8">
            <w:pPr>
              <w:pStyle w:val="Tabelle9"/>
              <w:rPr>
                <w:b/>
                <w:bCs/>
              </w:rPr>
            </w:pPr>
            <w:r w:rsidRPr="007345A8">
              <w:rPr>
                <w:b/>
                <w:bCs/>
              </w:rPr>
              <w:t xml:space="preserve">Abschluss      </w:t>
            </w:r>
          </w:p>
        </w:tc>
        <w:tc>
          <w:tcPr>
            <w:tcW w:w="1115" w:type="dxa"/>
            <w:shd w:val="clear" w:color="auto" w:fill="F2F2F2" w:themeFill="background1" w:themeFillShade="F2"/>
          </w:tcPr>
          <w:p w14:paraId="5FFD2FC0" w14:textId="77777777" w:rsidR="009C77EB" w:rsidRPr="007345A8" w:rsidRDefault="009C77EB" w:rsidP="007345A8">
            <w:pPr>
              <w:pStyle w:val="Tabelle9"/>
              <w:rPr>
                <w:b/>
                <w:bCs/>
              </w:rPr>
            </w:pPr>
          </w:p>
        </w:tc>
        <w:tc>
          <w:tcPr>
            <w:tcW w:w="2410" w:type="dxa"/>
            <w:shd w:val="clear" w:color="auto" w:fill="F2F2F2" w:themeFill="background1" w:themeFillShade="F2"/>
          </w:tcPr>
          <w:p w14:paraId="3939AD0A" w14:textId="3D116930" w:rsidR="009C77EB" w:rsidRPr="007345A8" w:rsidRDefault="009C77EB" w:rsidP="007345A8">
            <w:pPr>
              <w:pStyle w:val="Tabelle9"/>
              <w:rPr>
                <w:b/>
                <w:bCs/>
              </w:rPr>
            </w:pPr>
          </w:p>
        </w:tc>
      </w:tr>
      <w:tr w:rsidR="009C77EB" w:rsidRPr="007345A8" w14:paraId="20152B34" w14:textId="77777777" w:rsidTr="006450DC">
        <w:tc>
          <w:tcPr>
            <w:tcW w:w="1521" w:type="dxa"/>
          </w:tcPr>
          <w:p w14:paraId="5D383D01" w14:textId="77777777" w:rsidR="009C77EB" w:rsidRPr="007345A8" w:rsidRDefault="009C77EB" w:rsidP="00344484">
            <w:pPr>
              <w:pStyle w:val="Tabelle9"/>
            </w:pPr>
            <w:r w:rsidRPr="007345A8">
              <w:t>Sponsor</w:t>
            </w:r>
          </w:p>
        </w:tc>
        <w:tc>
          <w:tcPr>
            <w:tcW w:w="4305" w:type="dxa"/>
          </w:tcPr>
          <w:p w14:paraId="518942E7" w14:textId="77777777" w:rsidR="009C77EB" w:rsidRPr="007345A8" w:rsidRDefault="009C77EB" w:rsidP="00344484">
            <w:pPr>
              <w:pStyle w:val="Tabelle9"/>
            </w:pPr>
          </w:p>
        </w:tc>
        <w:tc>
          <w:tcPr>
            <w:tcW w:w="1115" w:type="dxa"/>
          </w:tcPr>
          <w:p w14:paraId="026F6615" w14:textId="77777777" w:rsidR="009C77EB" w:rsidRPr="007345A8" w:rsidRDefault="009C77EB" w:rsidP="00344484">
            <w:pPr>
              <w:pStyle w:val="Tabelle9"/>
            </w:pPr>
          </w:p>
        </w:tc>
        <w:tc>
          <w:tcPr>
            <w:tcW w:w="2410" w:type="dxa"/>
          </w:tcPr>
          <w:p w14:paraId="19D87535" w14:textId="0B457392" w:rsidR="009C77EB" w:rsidRPr="007345A8" w:rsidRDefault="009C77EB" w:rsidP="00344484">
            <w:pPr>
              <w:pStyle w:val="Tabelle9"/>
            </w:pPr>
          </w:p>
        </w:tc>
      </w:tr>
      <w:tr w:rsidR="009C77EB" w:rsidRPr="007345A8" w14:paraId="5483C34D" w14:textId="77777777" w:rsidTr="006450DC">
        <w:tc>
          <w:tcPr>
            <w:tcW w:w="1521" w:type="dxa"/>
          </w:tcPr>
          <w:p w14:paraId="67271F2A" w14:textId="77777777" w:rsidR="009C77EB" w:rsidRPr="007345A8" w:rsidRDefault="009C77EB" w:rsidP="00344484">
            <w:pPr>
              <w:pStyle w:val="Tabelle9"/>
            </w:pPr>
            <w:r w:rsidRPr="007345A8">
              <w:t>Projektleiter/in</w:t>
            </w:r>
          </w:p>
        </w:tc>
        <w:tc>
          <w:tcPr>
            <w:tcW w:w="4305" w:type="dxa"/>
          </w:tcPr>
          <w:p w14:paraId="62E36DB7" w14:textId="77777777" w:rsidR="009C77EB" w:rsidRPr="007345A8" w:rsidRDefault="009C77EB" w:rsidP="00344484">
            <w:pPr>
              <w:pStyle w:val="Tabelle9"/>
            </w:pPr>
          </w:p>
        </w:tc>
        <w:tc>
          <w:tcPr>
            <w:tcW w:w="1115" w:type="dxa"/>
          </w:tcPr>
          <w:p w14:paraId="2798DCD1" w14:textId="77777777" w:rsidR="009C77EB" w:rsidRPr="007345A8" w:rsidRDefault="009C77EB" w:rsidP="00344484">
            <w:pPr>
              <w:pStyle w:val="Tabelle9"/>
            </w:pPr>
          </w:p>
        </w:tc>
        <w:tc>
          <w:tcPr>
            <w:tcW w:w="2410" w:type="dxa"/>
          </w:tcPr>
          <w:p w14:paraId="49F4EF0E" w14:textId="50AD68C3" w:rsidR="009C77EB" w:rsidRPr="007345A8" w:rsidRDefault="009C77EB" w:rsidP="00344484">
            <w:pPr>
              <w:pStyle w:val="Tabelle9"/>
            </w:pPr>
          </w:p>
        </w:tc>
      </w:tr>
      <w:tr w:rsidR="009C77EB" w:rsidRPr="007345A8" w14:paraId="28ADCE46" w14:textId="77777777" w:rsidTr="006450DC">
        <w:tc>
          <w:tcPr>
            <w:tcW w:w="1521" w:type="dxa"/>
          </w:tcPr>
          <w:p w14:paraId="5DE84B4B" w14:textId="77777777" w:rsidR="009C77EB" w:rsidRPr="007345A8" w:rsidRDefault="009C77EB" w:rsidP="00344484">
            <w:pPr>
              <w:pStyle w:val="Tabelle9"/>
            </w:pPr>
            <w:r w:rsidRPr="007345A8">
              <w:t>CTL</w:t>
            </w:r>
          </w:p>
        </w:tc>
        <w:tc>
          <w:tcPr>
            <w:tcW w:w="4305" w:type="dxa"/>
          </w:tcPr>
          <w:p w14:paraId="339D72C9" w14:textId="77777777" w:rsidR="009C77EB" w:rsidRPr="007345A8" w:rsidRDefault="009C77EB" w:rsidP="00344484">
            <w:pPr>
              <w:pStyle w:val="Tabelle9"/>
            </w:pPr>
          </w:p>
        </w:tc>
        <w:tc>
          <w:tcPr>
            <w:tcW w:w="1115" w:type="dxa"/>
          </w:tcPr>
          <w:p w14:paraId="6C1CAAAA" w14:textId="77777777" w:rsidR="009C77EB" w:rsidRPr="007345A8" w:rsidRDefault="009C77EB" w:rsidP="00344484">
            <w:pPr>
              <w:pStyle w:val="Tabelle9"/>
            </w:pPr>
          </w:p>
        </w:tc>
        <w:tc>
          <w:tcPr>
            <w:tcW w:w="2410" w:type="dxa"/>
          </w:tcPr>
          <w:p w14:paraId="3A494A22" w14:textId="534729D5" w:rsidR="009C77EB" w:rsidRPr="007345A8" w:rsidRDefault="009C77EB" w:rsidP="00344484">
            <w:pPr>
              <w:pStyle w:val="Tabelle9"/>
            </w:pPr>
          </w:p>
        </w:tc>
      </w:tr>
      <w:tr w:rsidR="009C77EB" w:rsidRPr="007345A8" w14:paraId="719BCB8C" w14:textId="77777777" w:rsidTr="006450DC">
        <w:tc>
          <w:tcPr>
            <w:tcW w:w="1521" w:type="dxa"/>
          </w:tcPr>
          <w:p w14:paraId="2ECF17B1" w14:textId="77777777" w:rsidR="009C77EB" w:rsidRPr="007345A8" w:rsidRDefault="009C77EB" w:rsidP="00344484">
            <w:pPr>
              <w:pStyle w:val="Tabelle9"/>
            </w:pPr>
            <w:r w:rsidRPr="007345A8">
              <w:t>TPL / Kernteam</w:t>
            </w:r>
          </w:p>
        </w:tc>
        <w:tc>
          <w:tcPr>
            <w:tcW w:w="4305" w:type="dxa"/>
          </w:tcPr>
          <w:p w14:paraId="59CCA6FC" w14:textId="77777777" w:rsidR="009C77EB" w:rsidRPr="007345A8" w:rsidRDefault="009C77EB" w:rsidP="00344484">
            <w:pPr>
              <w:pStyle w:val="Tabelle9"/>
            </w:pPr>
          </w:p>
        </w:tc>
        <w:tc>
          <w:tcPr>
            <w:tcW w:w="1115" w:type="dxa"/>
          </w:tcPr>
          <w:p w14:paraId="36FCDAA2" w14:textId="77777777" w:rsidR="009C77EB" w:rsidRPr="007345A8" w:rsidRDefault="009C77EB" w:rsidP="00344484">
            <w:pPr>
              <w:pStyle w:val="Tabelle9"/>
            </w:pPr>
          </w:p>
        </w:tc>
        <w:tc>
          <w:tcPr>
            <w:tcW w:w="2410" w:type="dxa"/>
          </w:tcPr>
          <w:p w14:paraId="1B2EE88B" w14:textId="57AA2FE9" w:rsidR="009C77EB" w:rsidRPr="007345A8" w:rsidRDefault="009C77EB" w:rsidP="00344484">
            <w:pPr>
              <w:pStyle w:val="Tabelle9"/>
            </w:pPr>
          </w:p>
        </w:tc>
      </w:tr>
      <w:tr w:rsidR="009C77EB" w:rsidRPr="007345A8" w14:paraId="4C0B1A9B" w14:textId="77777777" w:rsidTr="006450DC">
        <w:tc>
          <w:tcPr>
            <w:tcW w:w="1521" w:type="dxa"/>
          </w:tcPr>
          <w:p w14:paraId="00DCBCC3" w14:textId="77777777" w:rsidR="009C77EB" w:rsidRPr="007345A8" w:rsidRDefault="009C77EB" w:rsidP="00344484">
            <w:pPr>
              <w:pStyle w:val="Tabelle9"/>
            </w:pPr>
            <w:r w:rsidRPr="007345A8">
              <w:t>Projektmitarbeit</w:t>
            </w:r>
          </w:p>
        </w:tc>
        <w:tc>
          <w:tcPr>
            <w:tcW w:w="4305" w:type="dxa"/>
          </w:tcPr>
          <w:p w14:paraId="2F4244E8" w14:textId="77777777" w:rsidR="009C77EB" w:rsidRPr="007345A8" w:rsidRDefault="009C77EB" w:rsidP="00344484">
            <w:pPr>
              <w:pStyle w:val="Tabelle9"/>
            </w:pPr>
          </w:p>
        </w:tc>
        <w:tc>
          <w:tcPr>
            <w:tcW w:w="1115" w:type="dxa"/>
          </w:tcPr>
          <w:p w14:paraId="23567495" w14:textId="77777777" w:rsidR="009C77EB" w:rsidRPr="007345A8" w:rsidRDefault="009C77EB" w:rsidP="00344484">
            <w:pPr>
              <w:pStyle w:val="Tabelle9"/>
            </w:pPr>
          </w:p>
        </w:tc>
        <w:tc>
          <w:tcPr>
            <w:tcW w:w="2410" w:type="dxa"/>
          </w:tcPr>
          <w:p w14:paraId="1C5A3760" w14:textId="672F7989" w:rsidR="009C77EB" w:rsidRPr="007345A8" w:rsidRDefault="009C77EB" w:rsidP="00344484">
            <w:pPr>
              <w:pStyle w:val="Tabelle9"/>
            </w:pPr>
          </w:p>
        </w:tc>
      </w:tr>
      <w:tr w:rsidR="009C77EB" w:rsidRPr="007345A8" w14:paraId="1DCB1441" w14:textId="77777777" w:rsidTr="006450DC">
        <w:tc>
          <w:tcPr>
            <w:tcW w:w="1521" w:type="dxa"/>
            <w:shd w:val="clear" w:color="auto" w:fill="F2F2F2" w:themeFill="background1" w:themeFillShade="F2"/>
          </w:tcPr>
          <w:p w14:paraId="5F4312FA" w14:textId="77777777" w:rsidR="009C77EB" w:rsidRPr="007345A8" w:rsidRDefault="009C77EB" w:rsidP="007345A8">
            <w:pPr>
              <w:pStyle w:val="Tabelle9"/>
              <w:rPr>
                <w:b/>
                <w:bCs/>
              </w:rPr>
            </w:pPr>
            <w:r w:rsidRPr="007345A8">
              <w:rPr>
                <w:b/>
                <w:bCs/>
              </w:rPr>
              <w:t>Total</w:t>
            </w:r>
          </w:p>
        </w:tc>
        <w:tc>
          <w:tcPr>
            <w:tcW w:w="4305" w:type="dxa"/>
            <w:shd w:val="clear" w:color="auto" w:fill="F2F2F2" w:themeFill="background1" w:themeFillShade="F2"/>
          </w:tcPr>
          <w:p w14:paraId="2B3BF7A8" w14:textId="77777777" w:rsidR="009C77EB" w:rsidRPr="007345A8" w:rsidRDefault="009C77EB" w:rsidP="007345A8">
            <w:pPr>
              <w:pStyle w:val="Tabelle9"/>
              <w:rPr>
                <w:b/>
                <w:bCs/>
              </w:rPr>
            </w:pPr>
          </w:p>
        </w:tc>
        <w:tc>
          <w:tcPr>
            <w:tcW w:w="1115" w:type="dxa"/>
            <w:shd w:val="clear" w:color="auto" w:fill="F2F2F2" w:themeFill="background1" w:themeFillShade="F2"/>
          </w:tcPr>
          <w:p w14:paraId="537A4BA8" w14:textId="77777777" w:rsidR="009C77EB" w:rsidRPr="007345A8" w:rsidRDefault="009C77EB" w:rsidP="007345A8">
            <w:pPr>
              <w:pStyle w:val="Tabelle9"/>
              <w:rPr>
                <w:b/>
                <w:bCs/>
              </w:rPr>
            </w:pPr>
          </w:p>
        </w:tc>
        <w:tc>
          <w:tcPr>
            <w:tcW w:w="2410" w:type="dxa"/>
            <w:shd w:val="clear" w:color="auto" w:fill="F2F2F2" w:themeFill="background1" w:themeFillShade="F2"/>
          </w:tcPr>
          <w:p w14:paraId="3698C505" w14:textId="54581DC1" w:rsidR="009C77EB" w:rsidRPr="007345A8" w:rsidRDefault="009C77EB" w:rsidP="007345A8">
            <w:pPr>
              <w:pStyle w:val="Tabelle9"/>
              <w:rPr>
                <w:b/>
                <w:bCs/>
              </w:rPr>
            </w:pPr>
          </w:p>
        </w:tc>
      </w:tr>
    </w:tbl>
    <w:p w14:paraId="7AC8BCFE" w14:textId="4998968F" w:rsidR="003A3F97" w:rsidRDefault="003A3F97" w:rsidP="00390D6D">
      <w:pPr>
        <w:pStyle w:val="berschrift1"/>
      </w:pPr>
      <w:bookmarkStart w:id="15" w:name="_Toc229563243"/>
      <w:bookmarkStart w:id="16" w:name="_Toc233360945"/>
      <w:r>
        <w:t>Risiko-Management</w:t>
      </w:r>
      <w:bookmarkEnd w:id="15"/>
      <w:bookmarkEnd w:id="16"/>
    </w:p>
    <w:p w14:paraId="674F5789" w14:textId="3CF8D0C1" w:rsidR="0004324A" w:rsidRPr="00FC2A15" w:rsidRDefault="0004324A" w:rsidP="00FC2A15">
      <w:pPr>
        <w:pStyle w:val="Alinea1"/>
        <w:rPr>
          <w:color w:val="007BB8"/>
        </w:rPr>
      </w:pPr>
      <w:r w:rsidRPr="006B1721">
        <w:rPr>
          <w:color w:val="007BB8"/>
        </w:rPr>
        <w:t xml:space="preserve">Welche </w:t>
      </w:r>
      <w:r w:rsidR="00591E7A" w:rsidRPr="006B1721">
        <w:rPr>
          <w:color w:val="007BB8"/>
        </w:rPr>
        <w:t>Risiken müssen im Projekt adressiert werden?</w:t>
      </w:r>
    </w:p>
    <w:tbl>
      <w:tblPr>
        <w:tblStyle w:val="Tabellenraster"/>
        <w:tblW w:w="9351" w:type="dxa"/>
        <w:tblLook w:val="04A0" w:firstRow="1" w:lastRow="0" w:firstColumn="1" w:lastColumn="0" w:noHBand="0" w:noVBand="1"/>
      </w:tblPr>
      <w:tblGrid>
        <w:gridCol w:w="2830"/>
        <w:gridCol w:w="1985"/>
        <w:gridCol w:w="4536"/>
      </w:tblGrid>
      <w:tr w:rsidR="00A72CD2" w:rsidRPr="00AF16B0" w14:paraId="5FB339B9" w14:textId="77777777" w:rsidTr="006450DC">
        <w:tc>
          <w:tcPr>
            <w:tcW w:w="2830" w:type="dxa"/>
            <w:shd w:val="clear" w:color="auto" w:fill="BFBFBF" w:themeFill="background1" w:themeFillShade="BF"/>
          </w:tcPr>
          <w:p w14:paraId="69DE19D4" w14:textId="595B378C" w:rsidR="00A72CD2" w:rsidRPr="00AF16B0" w:rsidRDefault="00A72CD2" w:rsidP="00771055">
            <w:pPr>
              <w:pStyle w:val="Tabelle9"/>
              <w:rPr>
                <w:b/>
                <w:bCs/>
              </w:rPr>
            </w:pPr>
            <w:r w:rsidRPr="00AF16B0">
              <w:rPr>
                <w:b/>
                <w:bCs/>
              </w:rPr>
              <w:t>Risiko</w:t>
            </w:r>
          </w:p>
        </w:tc>
        <w:tc>
          <w:tcPr>
            <w:tcW w:w="1985" w:type="dxa"/>
            <w:shd w:val="clear" w:color="auto" w:fill="BFBFBF" w:themeFill="background1" w:themeFillShade="BF"/>
          </w:tcPr>
          <w:p w14:paraId="0891CBE9" w14:textId="4A32F0DB" w:rsidR="00A72CD2" w:rsidRPr="00AF16B0" w:rsidRDefault="00A72CD2" w:rsidP="00771055">
            <w:pPr>
              <w:pStyle w:val="Tabelle9"/>
              <w:rPr>
                <w:b/>
                <w:bCs/>
              </w:rPr>
            </w:pPr>
            <w:r w:rsidRPr="00AF16B0">
              <w:rPr>
                <w:b/>
                <w:bCs/>
              </w:rPr>
              <w:t>EW / AW</w:t>
            </w:r>
          </w:p>
        </w:tc>
        <w:tc>
          <w:tcPr>
            <w:tcW w:w="4536" w:type="dxa"/>
            <w:shd w:val="clear" w:color="auto" w:fill="BFBFBF" w:themeFill="background1" w:themeFillShade="BF"/>
          </w:tcPr>
          <w:p w14:paraId="5C4860B7" w14:textId="220C59A8" w:rsidR="00A72CD2" w:rsidRPr="00AF16B0" w:rsidRDefault="00A72CD2" w:rsidP="00771055">
            <w:pPr>
              <w:pStyle w:val="Tabelle9"/>
              <w:rPr>
                <w:b/>
                <w:bCs/>
              </w:rPr>
            </w:pPr>
            <w:r w:rsidRPr="00AF16B0">
              <w:rPr>
                <w:b/>
                <w:bCs/>
              </w:rPr>
              <w:t>Massnahme</w:t>
            </w:r>
          </w:p>
        </w:tc>
      </w:tr>
      <w:tr w:rsidR="00A72CD2" w:rsidRPr="00A8254F" w14:paraId="2DFB7A4A" w14:textId="77777777" w:rsidTr="006450DC">
        <w:tc>
          <w:tcPr>
            <w:tcW w:w="2830" w:type="dxa"/>
          </w:tcPr>
          <w:p w14:paraId="79BA67F6" w14:textId="1B6ECC08" w:rsidR="00A72CD2" w:rsidRDefault="00A72CD2" w:rsidP="00771055">
            <w:pPr>
              <w:pStyle w:val="Tabelle9"/>
            </w:pPr>
          </w:p>
        </w:tc>
        <w:tc>
          <w:tcPr>
            <w:tcW w:w="1985" w:type="dxa"/>
          </w:tcPr>
          <w:p w14:paraId="7F334EEF" w14:textId="77777777" w:rsidR="00A72CD2" w:rsidRDefault="00A72CD2" w:rsidP="00771055">
            <w:pPr>
              <w:pStyle w:val="Tabelle9"/>
            </w:pPr>
          </w:p>
        </w:tc>
        <w:tc>
          <w:tcPr>
            <w:tcW w:w="4536" w:type="dxa"/>
          </w:tcPr>
          <w:p w14:paraId="6E682FB7" w14:textId="752B1FE4" w:rsidR="00A72CD2" w:rsidRDefault="00A72CD2" w:rsidP="00771055">
            <w:pPr>
              <w:pStyle w:val="Tabelle9"/>
            </w:pPr>
          </w:p>
        </w:tc>
      </w:tr>
      <w:tr w:rsidR="00950551" w:rsidRPr="00A8254F" w14:paraId="615E0AC5" w14:textId="77777777" w:rsidTr="006450DC">
        <w:tc>
          <w:tcPr>
            <w:tcW w:w="2830" w:type="dxa"/>
          </w:tcPr>
          <w:p w14:paraId="08A13BF5" w14:textId="77777777" w:rsidR="00950551" w:rsidRDefault="00950551" w:rsidP="00771055">
            <w:pPr>
              <w:pStyle w:val="Tabelle9"/>
            </w:pPr>
          </w:p>
        </w:tc>
        <w:tc>
          <w:tcPr>
            <w:tcW w:w="1985" w:type="dxa"/>
          </w:tcPr>
          <w:p w14:paraId="2C85EBC3" w14:textId="77777777" w:rsidR="00950551" w:rsidRDefault="00950551" w:rsidP="00771055">
            <w:pPr>
              <w:pStyle w:val="Tabelle9"/>
            </w:pPr>
          </w:p>
        </w:tc>
        <w:tc>
          <w:tcPr>
            <w:tcW w:w="4536" w:type="dxa"/>
          </w:tcPr>
          <w:p w14:paraId="28B275CD" w14:textId="77777777" w:rsidR="00950551" w:rsidRDefault="00950551" w:rsidP="00771055">
            <w:pPr>
              <w:pStyle w:val="Tabelle9"/>
            </w:pPr>
          </w:p>
        </w:tc>
      </w:tr>
      <w:tr w:rsidR="00A72CD2" w:rsidRPr="00A8254F" w14:paraId="3676B334" w14:textId="77777777" w:rsidTr="006450DC">
        <w:tc>
          <w:tcPr>
            <w:tcW w:w="2830" w:type="dxa"/>
          </w:tcPr>
          <w:p w14:paraId="238F37A2" w14:textId="0495FE0A" w:rsidR="00A72CD2" w:rsidRDefault="00A72CD2" w:rsidP="00771055">
            <w:pPr>
              <w:pStyle w:val="Tabelle9"/>
            </w:pPr>
          </w:p>
        </w:tc>
        <w:tc>
          <w:tcPr>
            <w:tcW w:w="1985" w:type="dxa"/>
          </w:tcPr>
          <w:p w14:paraId="48561805" w14:textId="77777777" w:rsidR="00A72CD2" w:rsidRDefault="00A72CD2" w:rsidP="00771055">
            <w:pPr>
              <w:pStyle w:val="Tabelle9"/>
            </w:pPr>
          </w:p>
        </w:tc>
        <w:tc>
          <w:tcPr>
            <w:tcW w:w="4536" w:type="dxa"/>
          </w:tcPr>
          <w:p w14:paraId="29E44D50" w14:textId="2D555983" w:rsidR="00A72CD2" w:rsidRDefault="00A72CD2" w:rsidP="00771055">
            <w:pPr>
              <w:pStyle w:val="Tabelle9"/>
            </w:pPr>
          </w:p>
        </w:tc>
      </w:tr>
    </w:tbl>
    <w:p w14:paraId="253E247A" w14:textId="73064949" w:rsidR="007C4F95" w:rsidRDefault="003B792A" w:rsidP="003B792A">
      <w:bookmarkStart w:id="17" w:name="_Toc229563244"/>
      <w:r>
        <w:t xml:space="preserve">EW = Eintrittswahrscheinlichkeit </w:t>
      </w:r>
      <w:r w:rsidR="0032637F">
        <w:t xml:space="preserve">/ </w:t>
      </w:r>
      <w:r>
        <w:t>AW = Auswirkung</w:t>
      </w:r>
      <w:r w:rsidR="0032637F">
        <w:t xml:space="preserve"> / </w:t>
      </w:r>
      <w:r w:rsidR="001A1111">
        <w:t>Bewertung</w:t>
      </w:r>
      <w:r w:rsidR="0032637F">
        <w:t xml:space="preserve"> = hoch</w:t>
      </w:r>
      <w:r>
        <w:t>/mittel/</w:t>
      </w:r>
      <w:r w:rsidR="0032637F">
        <w:t>tief</w:t>
      </w:r>
    </w:p>
    <w:p w14:paraId="4DFA5477" w14:textId="547D243B" w:rsidR="003A3F97" w:rsidRDefault="003A3F97" w:rsidP="00390D6D">
      <w:pPr>
        <w:pStyle w:val="berschrift1"/>
      </w:pPr>
      <w:bookmarkStart w:id="18" w:name="_Toc233360946"/>
      <w:r>
        <w:t>Change Managemen</w:t>
      </w:r>
      <w:bookmarkEnd w:id="17"/>
      <w:r w:rsidR="001A5640">
        <w:t>t</w:t>
      </w:r>
      <w:bookmarkEnd w:id="18"/>
    </w:p>
    <w:p w14:paraId="166A8EF5" w14:textId="09A861EA" w:rsidR="00D06311" w:rsidRPr="00D06311" w:rsidRDefault="00D06311" w:rsidP="00D06311">
      <w:pPr>
        <w:pStyle w:val="berschrift2"/>
      </w:pPr>
      <w:bookmarkStart w:id="19" w:name="_Toc233360947"/>
      <w:r>
        <w:t>Stakeholder-Management</w:t>
      </w:r>
      <w:bookmarkEnd w:id="19"/>
    </w:p>
    <w:p w14:paraId="2BE5B9B4" w14:textId="7F0B5CD3" w:rsidR="00C535E3" w:rsidRPr="006B1721" w:rsidRDefault="00C535E3" w:rsidP="00C535E3">
      <w:pPr>
        <w:pStyle w:val="Alinea1"/>
        <w:rPr>
          <w:color w:val="007BB8"/>
        </w:rPr>
      </w:pPr>
      <w:r w:rsidRPr="006B1721">
        <w:rPr>
          <w:color w:val="007BB8"/>
        </w:rPr>
        <w:t xml:space="preserve">Welche </w:t>
      </w:r>
      <w:r>
        <w:rPr>
          <w:color w:val="007BB8"/>
        </w:rPr>
        <w:t>Stakeholder sind vom Projekt betroffen und welche Massnahmen sind dazu geplant?</w:t>
      </w:r>
    </w:p>
    <w:tbl>
      <w:tblPr>
        <w:tblStyle w:val="Tabellenraster"/>
        <w:tblW w:w="9351" w:type="dxa"/>
        <w:tblLook w:val="04A0" w:firstRow="1" w:lastRow="0" w:firstColumn="1" w:lastColumn="0" w:noHBand="0" w:noVBand="1"/>
      </w:tblPr>
      <w:tblGrid>
        <w:gridCol w:w="2827"/>
        <w:gridCol w:w="1988"/>
        <w:gridCol w:w="1843"/>
        <w:gridCol w:w="2693"/>
      </w:tblGrid>
      <w:tr w:rsidR="009B53A6" w:rsidRPr="00C535E3" w14:paraId="7D4C5110" w14:textId="77777777" w:rsidTr="006450DC">
        <w:tc>
          <w:tcPr>
            <w:tcW w:w="2827" w:type="dxa"/>
            <w:shd w:val="clear" w:color="auto" w:fill="BFBFBF" w:themeFill="background1" w:themeFillShade="BF"/>
          </w:tcPr>
          <w:p w14:paraId="271203E3" w14:textId="331C1113" w:rsidR="009B53A6" w:rsidRPr="00C535E3" w:rsidRDefault="009B53A6" w:rsidP="0045049E">
            <w:pPr>
              <w:pStyle w:val="Tabelle9"/>
              <w:rPr>
                <w:b/>
                <w:bCs/>
              </w:rPr>
            </w:pPr>
            <w:r w:rsidRPr="00C535E3">
              <w:rPr>
                <w:b/>
                <w:bCs/>
              </w:rPr>
              <w:t>Stakeholder</w:t>
            </w:r>
          </w:p>
        </w:tc>
        <w:tc>
          <w:tcPr>
            <w:tcW w:w="1988" w:type="dxa"/>
            <w:shd w:val="clear" w:color="auto" w:fill="BFBFBF" w:themeFill="background1" w:themeFillShade="BF"/>
          </w:tcPr>
          <w:p w14:paraId="792BD89A" w14:textId="3C794E1E" w:rsidR="009B53A6" w:rsidRPr="00C535E3" w:rsidRDefault="009B53A6" w:rsidP="0045049E">
            <w:pPr>
              <w:pStyle w:val="Tabelle9"/>
              <w:rPr>
                <w:b/>
                <w:bCs/>
              </w:rPr>
            </w:pPr>
            <w:r w:rsidRPr="00C535E3">
              <w:rPr>
                <w:b/>
                <w:bCs/>
              </w:rPr>
              <w:t>Interesse</w:t>
            </w:r>
          </w:p>
        </w:tc>
        <w:tc>
          <w:tcPr>
            <w:tcW w:w="1843" w:type="dxa"/>
            <w:shd w:val="clear" w:color="auto" w:fill="BFBFBF" w:themeFill="background1" w:themeFillShade="BF"/>
          </w:tcPr>
          <w:p w14:paraId="0D1EFFDE" w14:textId="69769493" w:rsidR="009B53A6" w:rsidRPr="00C535E3" w:rsidRDefault="009B53A6" w:rsidP="0045049E">
            <w:pPr>
              <w:pStyle w:val="Tabelle9"/>
              <w:rPr>
                <w:b/>
                <w:bCs/>
              </w:rPr>
            </w:pPr>
            <w:r>
              <w:rPr>
                <w:b/>
                <w:bCs/>
              </w:rPr>
              <w:t xml:space="preserve">Einfluss auf den </w:t>
            </w:r>
            <w:r>
              <w:rPr>
                <w:b/>
                <w:bCs/>
              </w:rPr>
              <w:br/>
              <w:t>Projekterfolg</w:t>
            </w:r>
          </w:p>
        </w:tc>
        <w:tc>
          <w:tcPr>
            <w:tcW w:w="2693" w:type="dxa"/>
            <w:shd w:val="clear" w:color="auto" w:fill="BFBFBF" w:themeFill="background1" w:themeFillShade="BF"/>
          </w:tcPr>
          <w:p w14:paraId="2221948B" w14:textId="3E4F8E9D" w:rsidR="009B53A6" w:rsidRPr="00C535E3" w:rsidRDefault="009B53A6" w:rsidP="0045049E">
            <w:pPr>
              <w:pStyle w:val="Tabelle9"/>
              <w:rPr>
                <w:b/>
                <w:bCs/>
              </w:rPr>
            </w:pPr>
            <w:r w:rsidRPr="00C535E3">
              <w:rPr>
                <w:b/>
                <w:bCs/>
              </w:rPr>
              <w:t>Geplante Massnahmen</w:t>
            </w:r>
          </w:p>
        </w:tc>
      </w:tr>
      <w:tr w:rsidR="009B53A6" w:rsidRPr="00A8254F" w14:paraId="11186CBB" w14:textId="77777777" w:rsidTr="006450DC">
        <w:tc>
          <w:tcPr>
            <w:tcW w:w="2827" w:type="dxa"/>
          </w:tcPr>
          <w:p w14:paraId="73CED855" w14:textId="77777777" w:rsidR="009B53A6" w:rsidRDefault="009B53A6" w:rsidP="0045049E">
            <w:pPr>
              <w:pStyle w:val="Tabelle9"/>
            </w:pPr>
          </w:p>
        </w:tc>
        <w:tc>
          <w:tcPr>
            <w:tcW w:w="1988" w:type="dxa"/>
          </w:tcPr>
          <w:p w14:paraId="614E2917" w14:textId="77777777" w:rsidR="009B53A6" w:rsidRDefault="009B53A6" w:rsidP="0045049E">
            <w:pPr>
              <w:pStyle w:val="Tabelle9"/>
            </w:pPr>
          </w:p>
        </w:tc>
        <w:tc>
          <w:tcPr>
            <w:tcW w:w="1843" w:type="dxa"/>
          </w:tcPr>
          <w:p w14:paraId="3357CFB9" w14:textId="77777777" w:rsidR="009B53A6" w:rsidRDefault="009B53A6" w:rsidP="0045049E">
            <w:pPr>
              <w:pStyle w:val="Tabelle9"/>
            </w:pPr>
          </w:p>
        </w:tc>
        <w:tc>
          <w:tcPr>
            <w:tcW w:w="2693" w:type="dxa"/>
          </w:tcPr>
          <w:p w14:paraId="0E8B4D12" w14:textId="4F0CA662" w:rsidR="009B53A6" w:rsidRDefault="009B53A6" w:rsidP="0045049E">
            <w:pPr>
              <w:pStyle w:val="Tabelle9"/>
            </w:pPr>
          </w:p>
        </w:tc>
      </w:tr>
      <w:tr w:rsidR="009B53A6" w:rsidRPr="00A8254F" w14:paraId="62EE717D" w14:textId="77777777" w:rsidTr="006450DC">
        <w:tc>
          <w:tcPr>
            <w:tcW w:w="2827" w:type="dxa"/>
          </w:tcPr>
          <w:p w14:paraId="710FF675" w14:textId="77777777" w:rsidR="009B53A6" w:rsidRDefault="009B53A6" w:rsidP="0045049E">
            <w:pPr>
              <w:pStyle w:val="Tabelle9"/>
            </w:pPr>
          </w:p>
        </w:tc>
        <w:tc>
          <w:tcPr>
            <w:tcW w:w="1988" w:type="dxa"/>
          </w:tcPr>
          <w:p w14:paraId="0C6ECD02" w14:textId="77777777" w:rsidR="009B53A6" w:rsidRDefault="009B53A6" w:rsidP="0045049E">
            <w:pPr>
              <w:pStyle w:val="Tabelle9"/>
            </w:pPr>
          </w:p>
        </w:tc>
        <w:tc>
          <w:tcPr>
            <w:tcW w:w="1843" w:type="dxa"/>
          </w:tcPr>
          <w:p w14:paraId="76A301F1" w14:textId="77777777" w:rsidR="009B53A6" w:rsidRDefault="009B53A6" w:rsidP="0045049E">
            <w:pPr>
              <w:pStyle w:val="Tabelle9"/>
            </w:pPr>
          </w:p>
        </w:tc>
        <w:tc>
          <w:tcPr>
            <w:tcW w:w="2693" w:type="dxa"/>
          </w:tcPr>
          <w:p w14:paraId="11BB8BCA" w14:textId="01A373ED" w:rsidR="009B53A6" w:rsidRDefault="009B53A6" w:rsidP="0045049E">
            <w:pPr>
              <w:pStyle w:val="Tabelle9"/>
            </w:pPr>
          </w:p>
        </w:tc>
      </w:tr>
    </w:tbl>
    <w:p w14:paraId="3CC52F92" w14:textId="6332650C" w:rsidR="00D06311" w:rsidRPr="00D06311" w:rsidRDefault="00D06311" w:rsidP="00D06311">
      <w:pPr>
        <w:pStyle w:val="berschrift2"/>
      </w:pPr>
      <w:bookmarkStart w:id="20" w:name="_Toc233360948"/>
      <w:r>
        <w:t>Kommunikation</w:t>
      </w:r>
      <w:bookmarkEnd w:id="20"/>
    </w:p>
    <w:p w14:paraId="52DD3519" w14:textId="601EA09A" w:rsidR="006B1721" w:rsidRPr="006B1721" w:rsidRDefault="006B1721" w:rsidP="006B1721">
      <w:pPr>
        <w:pStyle w:val="Alinea1"/>
        <w:rPr>
          <w:color w:val="007BB8"/>
        </w:rPr>
      </w:pPr>
      <w:r w:rsidRPr="006B1721">
        <w:rPr>
          <w:color w:val="007BB8"/>
        </w:rPr>
        <w:t xml:space="preserve">Welche </w:t>
      </w:r>
      <w:r w:rsidR="008F1465">
        <w:rPr>
          <w:color w:val="007BB8"/>
        </w:rPr>
        <w:t>Massnahmen zu Change Management &amp; Kommunikation sind geplant?</w:t>
      </w:r>
    </w:p>
    <w:tbl>
      <w:tblPr>
        <w:tblStyle w:val="Tabellenraster"/>
        <w:tblW w:w="9351" w:type="dxa"/>
        <w:tblLook w:val="04A0" w:firstRow="1" w:lastRow="0" w:firstColumn="1" w:lastColumn="0" w:noHBand="0" w:noVBand="1"/>
      </w:tblPr>
      <w:tblGrid>
        <w:gridCol w:w="2830"/>
        <w:gridCol w:w="2268"/>
        <w:gridCol w:w="4253"/>
      </w:tblGrid>
      <w:tr w:rsidR="00771055" w:rsidRPr="00C535E3" w14:paraId="0E0FEE0D" w14:textId="77777777" w:rsidTr="00771055">
        <w:tc>
          <w:tcPr>
            <w:tcW w:w="2830" w:type="dxa"/>
            <w:shd w:val="clear" w:color="auto" w:fill="BFBFBF" w:themeFill="background1" w:themeFillShade="BF"/>
          </w:tcPr>
          <w:p w14:paraId="16FD8AE5" w14:textId="1DD355E8" w:rsidR="00771055" w:rsidRPr="00C535E3" w:rsidRDefault="00771055" w:rsidP="00771055">
            <w:pPr>
              <w:pStyle w:val="Tabelle9"/>
              <w:rPr>
                <w:b/>
                <w:bCs/>
              </w:rPr>
            </w:pPr>
            <w:r w:rsidRPr="00C535E3">
              <w:rPr>
                <w:b/>
                <w:bCs/>
              </w:rPr>
              <w:t>Massnahme</w:t>
            </w:r>
          </w:p>
        </w:tc>
        <w:tc>
          <w:tcPr>
            <w:tcW w:w="2268" w:type="dxa"/>
            <w:shd w:val="clear" w:color="auto" w:fill="BFBFBF" w:themeFill="background1" w:themeFillShade="BF"/>
          </w:tcPr>
          <w:p w14:paraId="17C6241F" w14:textId="605E0452" w:rsidR="00771055" w:rsidRPr="00C535E3" w:rsidRDefault="00771055" w:rsidP="00771055">
            <w:pPr>
              <w:pStyle w:val="Tabelle9"/>
              <w:rPr>
                <w:b/>
                <w:bCs/>
              </w:rPr>
            </w:pPr>
            <w:r w:rsidRPr="00C535E3">
              <w:rPr>
                <w:b/>
                <w:bCs/>
              </w:rPr>
              <w:t>Adressat</w:t>
            </w:r>
          </w:p>
        </w:tc>
        <w:tc>
          <w:tcPr>
            <w:tcW w:w="4253" w:type="dxa"/>
            <w:shd w:val="clear" w:color="auto" w:fill="BFBFBF" w:themeFill="background1" w:themeFillShade="BF"/>
          </w:tcPr>
          <w:p w14:paraId="563017DA" w14:textId="611AA140" w:rsidR="00771055" w:rsidRPr="00C535E3" w:rsidRDefault="00771055" w:rsidP="00771055">
            <w:pPr>
              <w:pStyle w:val="Tabelle9"/>
              <w:rPr>
                <w:b/>
                <w:bCs/>
              </w:rPr>
            </w:pPr>
            <w:r w:rsidRPr="00C535E3">
              <w:rPr>
                <w:b/>
                <w:bCs/>
              </w:rPr>
              <w:t>Ziel</w:t>
            </w:r>
          </w:p>
        </w:tc>
      </w:tr>
      <w:tr w:rsidR="00771055" w:rsidRPr="00A8254F" w14:paraId="7C68B8C9" w14:textId="77777777" w:rsidTr="00771055">
        <w:tc>
          <w:tcPr>
            <w:tcW w:w="2830" w:type="dxa"/>
          </w:tcPr>
          <w:p w14:paraId="142C12C3" w14:textId="77777777" w:rsidR="00771055" w:rsidRDefault="00771055" w:rsidP="00771055">
            <w:pPr>
              <w:pStyle w:val="Tabelle9"/>
            </w:pPr>
          </w:p>
        </w:tc>
        <w:tc>
          <w:tcPr>
            <w:tcW w:w="2268" w:type="dxa"/>
          </w:tcPr>
          <w:p w14:paraId="79D8727E" w14:textId="77777777" w:rsidR="00771055" w:rsidRDefault="00771055" w:rsidP="00771055">
            <w:pPr>
              <w:pStyle w:val="Tabelle9"/>
            </w:pPr>
          </w:p>
        </w:tc>
        <w:tc>
          <w:tcPr>
            <w:tcW w:w="4253" w:type="dxa"/>
          </w:tcPr>
          <w:p w14:paraId="338B2720" w14:textId="77777777" w:rsidR="00771055" w:rsidRDefault="00771055" w:rsidP="00771055">
            <w:pPr>
              <w:pStyle w:val="Tabelle9"/>
            </w:pPr>
          </w:p>
        </w:tc>
      </w:tr>
      <w:tr w:rsidR="00771055" w:rsidRPr="00A8254F" w14:paraId="13BC6139" w14:textId="77777777" w:rsidTr="00771055">
        <w:tc>
          <w:tcPr>
            <w:tcW w:w="2830" w:type="dxa"/>
          </w:tcPr>
          <w:p w14:paraId="5885DFC5" w14:textId="77777777" w:rsidR="00771055" w:rsidRDefault="00771055" w:rsidP="00771055">
            <w:pPr>
              <w:pStyle w:val="Tabelle9"/>
            </w:pPr>
          </w:p>
        </w:tc>
        <w:tc>
          <w:tcPr>
            <w:tcW w:w="2268" w:type="dxa"/>
          </w:tcPr>
          <w:p w14:paraId="22E66003" w14:textId="77777777" w:rsidR="00771055" w:rsidRDefault="00771055" w:rsidP="00771055">
            <w:pPr>
              <w:pStyle w:val="Tabelle9"/>
            </w:pPr>
          </w:p>
        </w:tc>
        <w:tc>
          <w:tcPr>
            <w:tcW w:w="4253" w:type="dxa"/>
          </w:tcPr>
          <w:p w14:paraId="7E295C07" w14:textId="77777777" w:rsidR="00771055" w:rsidRDefault="00771055" w:rsidP="00771055">
            <w:pPr>
              <w:pStyle w:val="Tabelle9"/>
            </w:pPr>
          </w:p>
        </w:tc>
      </w:tr>
    </w:tbl>
    <w:p w14:paraId="4347C9A0" w14:textId="3ABC7C3B" w:rsidR="003A3F97" w:rsidRDefault="00DA0796" w:rsidP="00390D6D">
      <w:pPr>
        <w:pStyle w:val="berschrift1"/>
      </w:pPr>
      <w:bookmarkStart w:id="21" w:name="_Toc233360949"/>
      <w:r>
        <w:t>Freigabe</w:t>
      </w:r>
      <w:bookmarkEnd w:id="21"/>
    </w:p>
    <w:tbl>
      <w:tblPr>
        <w:tblStyle w:val="Tabellenraster"/>
        <w:tblW w:w="0" w:type="auto"/>
        <w:tblLook w:val="04A0" w:firstRow="1" w:lastRow="0" w:firstColumn="1" w:lastColumn="0" w:noHBand="0" w:noVBand="1"/>
      </w:tblPr>
      <w:tblGrid>
        <w:gridCol w:w="1345"/>
        <w:gridCol w:w="3753"/>
        <w:gridCol w:w="2694"/>
        <w:gridCol w:w="1552"/>
      </w:tblGrid>
      <w:tr w:rsidR="00F6196A" w:rsidRPr="00710740" w14:paraId="0CC9A065" w14:textId="4E85FD1F" w:rsidTr="00216BE4">
        <w:tc>
          <w:tcPr>
            <w:tcW w:w="1345" w:type="dxa"/>
            <w:shd w:val="clear" w:color="auto" w:fill="F2F2F2" w:themeFill="background1" w:themeFillShade="F2"/>
          </w:tcPr>
          <w:p w14:paraId="6B03F809" w14:textId="50D5EB9E" w:rsidR="00F6196A" w:rsidRPr="00710740" w:rsidRDefault="00F6196A" w:rsidP="00F023DB">
            <w:pPr>
              <w:pStyle w:val="Tabelle9"/>
              <w:rPr>
                <w:b/>
                <w:bCs/>
              </w:rPr>
            </w:pPr>
            <w:r w:rsidRPr="00710740">
              <w:rPr>
                <w:b/>
                <w:bCs/>
              </w:rPr>
              <w:t>Gate</w:t>
            </w:r>
          </w:p>
        </w:tc>
        <w:tc>
          <w:tcPr>
            <w:tcW w:w="3753" w:type="dxa"/>
            <w:shd w:val="clear" w:color="auto" w:fill="F2F2F2" w:themeFill="background1" w:themeFillShade="F2"/>
          </w:tcPr>
          <w:p w14:paraId="124F71B3" w14:textId="350238FD" w:rsidR="00F6196A" w:rsidRPr="00710740" w:rsidRDefault="00F6196A" w:rsidP="00F023DB">
            <w:pPr>
              <w:pStyle w:val="Tabelle9"/>
              <w:rPr>
                <w:b/>
                <w:bCs/>
              </w:rPr>
            </w:pPr>
            <w:r w:rsidRPr="00710740">
              <w:rPr>
                <w:b/>
                <w:bCs/>
              </w:rPr>
              <w:t>Z</w:t>
            </w:r>
            <w:r>
              <w:rPr>
                <w:b/>
                <w:bCs/>
              </w:rPr>
              <w:t>weck</w:t>
            </w:r>
          </w:p>
        </w:tc>
        <w:tc>
          <w:tcPr>
            <w:tcW w:w="2694" w:type="dxa"/>
            <w:shd w:val="clear" w:color="auto" w:fill="F2F2F2" w:themeFill="background1" w:themeFillShade="F2"/>
          </w:tcPr>
          <w:p w14:paraId="774D185D" w14:textId="43EE4EF7" w:rsidR="00F6196A" w:rsidRPr="00710740" w:rsidRDefault="00F6196A" w:rsidP="00F023DB">
            <w:pPr>
              <w:pStyle w:val="Tabelle9"/>
              <w:rPr>
                <w:b/>
                <w:bCs/>
              </w:rPr>
            </w:pPr>
            <w:r>
              <w:rPr>
                <w:b/>
                <w:bCs/>
              </w:rPr>
              <w:t>Zuständig</w:t>
            </w:r>
          </w:p>
        </w:tc>
        <w:tc>
          <w:tcPr>
            <w:tcW w:w="1552" w:type="dxa"/>
            <w:shd w:val="clear" w:color="auto" w:fill="F2F2F2" w:themeFill="background1" w:themeFillShade="F2"/>
          </w:tcPr>
          <w:p w14:paraId="054C772A" w14:textId="5AAC2751" w:rsidR="00F6196A" w:rsidRDefault="00F6196A" w:rsidP="00F023DB">
            <w:pPr>
              <w:pStyle w:val="Tabelle9"/>
              <w:rPr>
                <w:b/>
                <w:bCs/>
              </w:rPr>
            </w:pPr>
            <w:r>
              <w:rPr>
                <w:b/>
                <w:bCs/>
              </w:rPr>
              <w:t>Datum</w:t>
            </w:r>
          </w:p>
        </w:tc>
      </w:tr>
      <w:tr w:rsidR="00F6196A" w14:paraId="67F2C7FE" w14:textId="3E588CDD" w:rsidTr="00216BE4">
        <w:tc>
          <w:tcPr>
            <w:tcW w:w="1345" w:type="dxa"/>
          </w:tcPr>
          <w:p w14:paraId="2E1AF74B" w14:textId="3BEA6786" w:rsidR="00F6196A" w:rsidRDefault="00F6196A" w:rsidP="00F023DB">
            <w:pPr>
              <w:pStyle w:val="Tabelle9"/>
            </w:pPr>
            <w:r>
              <w:t xml:space="preserve">Quality </w:t>
            </w:r>
            <w:r>
              <w:br/>
              <w:t>Review</w:t>
            </w:r>
          </w:p>
        </w:tc>
        <w:tc>
          <w:tcPr>
            <w:tcW w:w="3753" w:type="dxa"/>
          </w:tcPr>
          <w:p w14:paraId="5B8DBF5A" w14:textId="792CEE03" w:rsidR="00F6196A" w:rsidRDefault="00F6196A" w:rsidP="00F023DB">
            <w:pPr>
              <w:pStyle w:val="Tabelle9"/>
            </w:pPr>
            <w:r>
              <w:t>Prüfung auf Vollständigkeit und Einhaltung der Vorgaben gemäss Projekthandbuch</w:t>
            </w:r>
          </w:p>
        </w:tc>
        <w:tc>
          <w:tcPr>
            <w:tcW w:w="2694" w:type="dxa"/>
          </w:tcPr>
          <w:p w14:paraId="4182F384" w14:textId="341F1801" w:rsidR="00F6196A" w:rsidRDefault="00F6196A" w:rsidP="00F023DB">
            <w:pPr>
              <w:pStyle w:val="Tabelle9"/>
            </w:pPr>
            <w:r>
              <w:t>Unternehmensentwicklung</w:t>
            </w:r>
          </w:p>
        </w:tc>
        <w:tc>
          <w:tcPr>
            <w:tcW w:w="1552" w:type="dxa"/>
          </w:tcPr>
          <w:p w14:paraId="6620DB17" w14:textId="77777777" w:rsidR="00F6196A" w:rsidRDefault="00F6196A" w:rsidP="00F023DB">
            <w:pPr>
              <w:pStyle w:val="Tabelle9"/>
            </w:pPr>
          </w:p>
        </w:tc>
      </w:tr>
      <w:tr w:rsidR="00F6196A" w14:paraId="53515A69" w14:textId="03A38316" w:rsidTr="00216BE4">
        <w:tc>
          <w:tcPr>
            <w:tcW w:w="1345" w:type="dxa"/>
          </w:tcPr>
          <w:p w14:paraId="67EF557B" w14:textId="3C48206B" w:rsidR="00F6196A" w:rsidRDefault="00F6196A" w:rsidP="00F023DB">
            <w:pPr>
              <w:pStyle w:val="Tabelle9"/>
            </w:pPr>
            <w:r>
              <w:t xml:space="preserve">Freigabe </w:t>
            </w:r>
            <w:r>
              <w:br/>
              <w:t>Projekt</w:t>
            </w:r>
            <w:r w:rsidR="00771055">
              <w:t>vertrag</w:t>
            </w:r>
          </w:p>
        </w:tc>
        <w:tc>
          <w:tcPr>
            <w:tcW w:w="3753" w:type="dxa"/>
          </w:tcPr>
          <w:p w14:paraId="63AF3356" w14:textId="20A6A220" w:rsidR="00F6196A" w:rsidRDefault="009F6B27" w:rsidP="00F023DB">
            <w:pPr>
              <w:pStyle w:val="Tabelle9"/>
            </w:pPr>
            <w:r>
              <w:t xml:space="preserve">Auftraggeber, Sponsor und Projektleitung vereinbaren mit Freigabe des </w:t>
            </w:r>
            <w:r w:rsidR="00A06513">
              <w:t xml:space="preserve">vorliegenden </w:t>
            </w:r>
            <w:r>
              <w:t>Projektvertrags die gemeinsame Durchführung des Projektes</w:t>
            </w:r>
          </w:p>
        </w:tc>
        <w:tc>
          <w:tcPr>
            <w:tcW w:w="2694" w:type="dxa"/>
          </w:tcPr>
          <w:p w14:paraId="7189E721" w14:textId="3B380FD2" w:rsidR="00214D91" w:rsidRDefault="00214D91" w:rsidP="00F023DB">
            <w:pPr>
              <w:pStyle w:val="Tabelle9"/>
            </w:pPr>
            <w:r>
              <w:t>Auftraggeber</w:t>
            </w:r>
          </w:p>
          <w:p w14:paraId="75D956F5" w14:textId="75199584" w:rsidR="00F6196A" w:rsidRDefault="00F5517A" w:rsidP="00F023DB">
            <w:pPr>
              <w:pStyle w:val="Tabelle9"/>
            </w:pPr>
            <w:r>
              <w:t>Sponsor</w:t>
            </w:r>
          </w:p>
          <w:p w14:paraId="66D2742C" w14:textId="77777777" w:rsidR="00F5517A" w:rsidRDefault="00F5517A" w:rsidP="00F023DB">
            <w:pPr>
              <w:pStyle w:val="Tabelle9"/>
            </w:pPr>
            <w:r>
              <w:t>Projektleitung</w:t>
            </w:r>
          </w:p>
          <w:p w14:paraId="1BCA4C2D" w14:textId="7B4D9F15" w:rsidR="00F5517A" w:rsidRDefault="00F5517A" w:rsidP="00F023DB">
            <w:pPr>
              <w:pStyle w:val="Tabelle9"/>
            </w:pPr>
            <w:r>
              <w:t>Clinical Transformation Lead</w:t>
            </w:r>
          </w:p>
        </w:tc>
        <w:tc>
          <w:tcPr>
            <w:tcW w:w="1552" w:type="dxa"/>
          </w:tcPr>
          <w:p w14:paraId="32E89A24" w14:textId="77777777" w:rsidR="00F6196A" w:rsidRDefault="00F6196A" w:rsidP="00F023DB">
            <w:pPr>
              <w:pStyle w:val="Tabelle9"/>
            </w:pPr>
          </w:p>
        </w:tc>
      </w:tr>
      <w:tr w:rsidR="00B118F2" w14:paraId="64DDD5E8" w14:textId="77777777" w:rsidTr="00216BE4">
        <w:tc>
          <w:tcPr>
            <w:tcW w:w="1345" w:type="dxa"/>
          </w:tcPr>
          <w:p w14:paraId="6B9FF57B" w14:textId="5E0DD30B" w:rsidR="00B118F2" w:rsidRDefault="00B118F2" w:rsidP="00F023DB">
            <w:pPr>
              <w:pStyle w:val="Tabelle9"/>
            </w:pPr>
            <w:r>
              <w:t>Änderungen Projektvertrag</w:t>
            </w:r>
          </w:p>
        </w:tc>
        <w:tc>
          <w:tcPr>
            <w:tcW w:w="3753" w:type="dxa"/>
          </w:tcPr>
          <w:p w14:paraId="72994D7E" w14:textId="55CEA57A" w:rsidR="00B118F2" w:rsidRDefault="00B118F2" w:rsidP="00F023DB">
            <w:pPr>
              <w:pStyle w:val="Tabelle9"/>
            </w:pPr>
            <w:r>
              <w:t>Freigabe von Änderungen im Projektvertrag</w:t>
            </w:r>
          </w:p>
        </w:tc>
        <w:tc>
          <w:tcPr>
            <w:tcW w:w="2694" w:type="dxa"/>
          </w:tcPr>
          <w:p w14:paraId="7E3EC47E" w14:textId="5B534526" w:rsidR="00B118F2" w:rsidRDefault="00C14552" w:rsidP="00F023DB">
            <w:pPr>
              <w:pStyle w:val="Tabelle9"/>
            </w:pPr>
            <w:r>
              <w:t>Auftraggeber</w:t>
            </w:r>
          </w:p>
        </w:tc>
        <w:tc>
          <w:tcPr>
            <w:tcW w:w="1552" w:type="dxa"/>
          </w:tcPr>
          <w:p w14:paraId="4905215D" w14:textId="77777777" w:rsidR="00B118F2" w:rsidRDefault="00B118F2" w:rsidP="00F023DB">
            <w:pPr>
              <w:pStyle w:val="Tabelle9"/>
            </w:pPr>
          </w:p>
        </w:tc>
      </w:tr>
    </w:tbl>
    <w:p w14:paraId="59A2B406" w14:textId="42369220" w:rsidR="00BD79EB" w:rsidRDefault="00DA0796" w:rsidP="00BD79EB">
      <w:pPr>
        <w:pStyle w:val="berschrift1"/>
      </w:pPr>
      <w:bookmarkStart w:id="22" w:name="_Toc233360950"/>
      <w:r>
        <w:t>Beilagen</w:t>
      </w:r>
      <w:bookmarkEnd w:id="22"/>
    </w:p>
    <w:tbl>
      <w:tblPr>
        <w:tblStyle w:val="Tabellenraster"/>
        <w:tblW w:w="0" w:type="auto"/>
        <w:tblLook w:val="04A0" w:firstRow="1" w:lastRow="0" w:firstColumn="1" w:lastColumn="0" w:noHBand="0" w:noVBand="1"/>
      </w:tblPr>
      <w:tblGrid>
        <w:gridCol w:w="1980"/>
        <w:gridCol w:w="1984"/>
        <w:gridCol w:w="5380"/>
      </w:tblGrid>
      <w:tr w:rsidR="00950551" w:rsidRPr="001B3553" w14:paraId="7E0C1C18" w14:textId="77777777" w:rsidTr="00950551">
        <w:tc>
          <w:tcPr>
            <w:tcW w:w="1980" w:type="dxa"/>
            <w:shd w:val="clear" w:color="auto" w:fill="F2F2F2" w:themeFill="background1" w:themeFillShade="F2"/>
          </w:tcPr>
          <w:p w14:paraId="47B0FE8E" w14:textId="7F9E7B4C" w:rsidR="00950551" w:rsidRPr="001B3553" w:rsidRDefault="00950551" w:rsidP="001B3553">
            <w:pPr>
              <w:pStyle w:val="Tabelle9"/>
              <w:rPr>
                <w:b/>
                <w:bCs/>
              </w:rPr>
            </w:pPr>
            <w:r>
              <w:rPr>
                <w:b/>
                <w:bCs/>
              </w:rPr>
              <w:t>Bezeichnung</w:t>
            </w:r>
          </w:p>
        </w:tc>
        <w:tc>
          <w:tcPr>
            <w:tcW w:w="1984" w:type="dxa"/>
            <w:shd w:val="clear" w:color="auto" w:fill="F2F2F2" w:themeFill="background1" w:themeFillShade="F2"/>
          </w:tcPr>
          <w:p w14:paraId="270CB6B0" w14:textId="16479E31" w:rsidR="00950551" w:rsidRDefault="00950551" w:rsidP="001B3553">
            <w:pPr>
              <w:pStyle w:val="Tabelle9"/>
              <w:rPr>
                <w:b/>
                <w:bCs/>
              </w:rPr>
            </w:pPr>
            <w:r>
              <w:rPr>
                <w:b/>
                <w:bCs/>
              </w:rPr>
              <w:t>Version / Datum</w:t>
            </w:r>
          </w:p>
        </w:tc>
        <w:tc>
          <w:tcPr>
            <w:tcW w:w="5380" w:type="dxa"/>
            <w:shd w:val="clear" w:color="auto" w:fill="F2F2F2" w:themeFill="background1" w:themeFillShade="F2"/>
          </w:tcPr>
          <w:p w14:paraId="6C2261BA" w14:textId="456AA36F" w:rsidR="00950551" w:rsidRPr="001B3553" w:rsidRDefault="00950551" w:rsidP="001B3553">
            <w:pPr>
              <w:pStyle w:val="Tabelle9"/>
              <w:rPr>
                <w:b/>
                <w:bCs/>
              </w:rPr>
            </w:pPr>
            <w:r>
              <w:rPr>
                <w:b/>
                <w:bCs/>
              </w:rPr>
              <w:t>Inhalt</w:t>
            </w:r>
          </w:p>
        </w:tc>
      </w:tr>
      <w:tr w:rsidR="00950551" w14:paraId="00F75D4C" w14:textId="77777777" w:rsidTr="00950551">
        <w:tc>
          <w:tcPr>
            <w:tcW w:w="1980" w:type="dxa"/>
          </w:tcPr>
          <w:p w14:paraId="319ECAEB" w14:textId="7988CA0B" w:rsidR="00950551" w:rsidRDefault="00950551" w:rsidP="001B3553">
            <w:pPr>
              <w:pStyle w:val="Tabelle9"/>
            </w:pPr>
          </w:p>
        </w:tc>
        <w:tc>
          <w:tcPr>
            <w:tcW w:w="1984" w:type="dxa"/>
          </w:tcPr>
          <w:p w14:paraId="3F900454" w14:textId="77777777" w:rsidR="00950551" w:rsidRDefault="00950551" w:rsidP="001B3553">
            <w:pPr>
              <w:pStyle w:val="Tabelle9"/>
            </w:pPr>
          </w:p>
        </w:tc>
        <w:tc>
          <w:tcPr>
            <w:tcW w:w="5380" w:type="dxa"/>
          </w:tcPr>
          <w:p w14:paraId="33DB5923" w14:textId="440644F3" w:rsidR="00950551" w:rsidRDefault="00950551" w:rsidP="001B3553">
            <w:pPr>
              <w:pStyle w:val="Tabelle9"/>
            </w:pPr>
          </w:p>
        </w:tc>
      </w:tr>
      <w:tr w:rsidR="00950551" w14:paraId="50F35EE0" w14:textId="77777777" w:rsidTr="00950551">
        <w:tc>
          <w:tcPr>
            <w:tcW w:w="1980" w:type="dxa"/>
          </w:tcPr>
          <w:p w14:paraId="2CC2EE53" w14:textId="3A236ED4" w:rsidR="00950551" w:rsidRDefault="00950551" w:rsidP="001B3553">
            <w:pPr>
              <w:pStyle w:val="Tabelle9"/>
            </w:pPr>
          </w:p>
        </w:tc>
        <w:tc>
          <w:tcPr>
            <w:tcW w:w="1984" w:type="dxa"/>
          </w:tcPr>
          <w:p w14:paraId="0CDB126A" w14:textId="77777777" w:rsidR="00950551" w:rsidRDefault="00950551" w:rsidP="001B3553">
            <w:pPr>
              <w:pStyle w:val="Tabelle9"/>
            </w:pPr>
          </w:p>
        </w:tc>
        <w:tc>
          <w:tcPr>
            <w:tcW w:w="5380" w:type="dxa"/>
          </w:tcPr>
          <w:p w14:paraId="4D3DA518" w14:textId="1025953E" w:rsidR="00950551" w:rsidRDefault="00950551" w:rsidP="001B3553">
            <w:pPr>
              <w:pStyle w:val="Tabelle9"/>
            </w:pPr>
          </w:p>
        </w:tc>
      </w:tr>
      <w:tr w:rsidR="00950551" w14:paraId="34132DDB" w14:textId="77777777" w:rsidTr="00950551">
        <w:tc>
          <w:tcPr>
            <w:tcW w:w="1980" w:type="dxa"/>
          </w:tcPr>
          <w:p w14:paraId="71C6E65C" w14:textId="5E1B4FEE" w:rsidR="00950551" w:rsidRDefault="00950551" w:rsidP="001B3553">
            <w:pPr>
              <w:pStyle w:val="Tabelle9"/>
            </w:pPr>
          </w:p>
        </w:tc>
        <w:tc>
          <w:tcPr>
            <w:tcW w:w="1984" w:type="dxa"/>
          </w:tcPr>
          <w:p w14:paraId="4F2447B5" w14:textId="77777777" w:rsidR="00950551" w:rsidRDefault="00950551" w:rsidP="001B3553">
            <w:pPr>
              <w:pStyle w:val="Tabelle9"/>
            </w:pPr>
          </w:p>
        </w:tc>
        <w:tc>
          <w:tcPr>
            <w:tcW w:w="5380" w:type="dxa"/>
          </w:tcPr>
          <w:p w14:paraId="76805393" w14:textId="29983489" w:rsidR="00950551" w:rsidRDefault="00950551" w:rsidP="001B3553">
            <w:pPr>
              <w:pStyle w:val="Tabelle9"/>
            </w:pPr>
          </w:p>
        </w:tc>
      </w:tr>
      <w:tr w:rsidR="00950551" w14:paraId="5202847D" w14:textId="77777777" w:rsidTr="00950551">
        <w:tc>
          <w:tcPr>
            <w:tcW w:w="1980" w:type="dxa"/>
          </w:tcPr>
          <w:p w14:paraId="5ED30359" w14:textId="2C92FC77" w:rsidR="00950551" w:rsidRDefault="00950551" w:rsidP="001B3553">
            <w:pPr>
              <w:pStyle w:val="Tabelle9"/>
            </w:pPr>
          </w:p>
        </w:tc>
        <w:tc>
          <w:tcPr>
            <w:tcW w:w="1984" w:type="dxa"/>
          </w:tcPr>
          <w:p w14:paraId="300A7564" w14:textId="77777777" w:rsidR="00950551" w:rsidRDefault="00950551" w:rsidP="001B3553">
            <w:pPr>
              <w:pStyle w:val="Tabelle9"/>
            </w:pPr>
          </w:p>
        </w:tc>
        <w:tc>
          <w:tcPr>
            <w:tcW w:w="5380" w:type="dxa"/>
          </w:tcPr>
          <w:p w14:paraId="60345089" w14:textId="44313D53" w:rsidR="00950551" w:rsidRDefault="00950551" w:rsidP="001B3553">
            <w:pPr>
              <w:pStyle w:val="Tabelle9"/>
            </w:pPr>
          </w:p>
        </w:tc>
      </w:tr>
    </w:tbl>
    <w:p w14:paraId="43EA26F6" w14:textId="77777777" w:rsidR="00733234" w:rsidRDefault="00733234" w:rsidP="00733234">
      <w:pPr>
        <w:pStyle w:val="Titel"/>
      </w:pPr>
    </w:p>
    <w:p w14:paraId="28BC9E7E" w14:textId="273F3528" w:rsidR="00394739" w:rsidRPr="008D627A" w:rsidRDefault="00394739" w:rsidP="008D627A">
      <w:pPr>
        <w:spacing w:after="0"/>
        <w:rPr>
          <w:sz w:val="30"/>
        </w:rPr>
      </w:pPr>
    </w:p>
    <w:sectPr w:rsidR="00394739" w:rsidRPr="008D627A" w:rsidSect="00367028">
      <w:footerReference w:type="default" r:id="rId11"/>
      <w:headerReference w:type="first" r:id="rId12"/>
      <w:footerReference w:type="first" r:id="rId13"/>
      <w:type w:val="oddPage"/>
      <w:pgSz w:w="11906" w:h="16838" w:code="9"/>
      <w:pgMar w:top="1247" w:right="851" w:bottom="1247" w:left="1701" w:header="51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FC34A" w14:textId="77777777" w:rsidR="00E20BC5" w:rsidRDefault="00E20BC5">
      <w:pPr>
        <w:spacing w:line="240" w:lineRule="auto"/>
      </w:pPr>
      <w:r>
        <w:separator/>
      </w:r>
    </w:p>
  </w:endnote>
  <w:endnote w:type="continuationSeparator" w:id="0">
    <w:p w14:paraId="7921F0D5" w14:textId="77777777" w:rsidR="00E20BC5" w:rsidRDefault="00E20B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F4FDB" w14:textId="1FDDF3AF" w:rsidR="00BA098D" w:rsidRDefault="001A2776" w:rsidP="00776A65">
    <w:pPr>
      <w:pStyle w:val="Fuzeile"/>
      <w:tabs>
        <w:tab w:val="clear" w:pos="9072"/>
        <w:tab w:val="right" w:pos="9354"/>
      </w:tabs>
    </w:pPr>
    <w:r>
      <w:t>Projektvertrag</w:t>
    </w:r>
    <w:r w:rsidR="00BA098D">
      <w:tab/>
    </w:r>
    <w:r w:rsidR="00BA098D">
      <w:tab/>
    </w:r>
    <w:r w:rsidR="00776A65">
      <w:t xml:space="preserve">Seite </w:t>
    </w:r>
    <w:r w:rsidR="00776A65">
      <w:fldChar w:fldCharType="begin"/>
    </w:r>
    <w:r w:rsidR="00776A65">
      <w:instrText>PAGE   \* MERGEFORMAT</w:instrText>
    </w:r>
    <w:r w:rsidR="00776A65">
      <w:fldChar w:fldCharType="separate"/>
    </w:r>
    <w:r w:rsidR="00776A65">
      <w:rPr>
        <w:lang w:val="de-DE"/>
      </w:rPr>
      <w:t>1</w:t>
    </w:r>
    <w:r w:rsidR="00776A6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C42F2" w14:textId="647EEC19" w:rsidR="00DC384A" w:rsidRPr="00DC384A" w:rsidRDefault="00DC384A" w:rsidP="00DC384A">
    <w:pPr>
      <w:pStyle w:val="Fuzeile"/>
    </w:pPr>
    <w:r w:rsidRPr="00DC384A">
      <w:rPr>
        <w:b/>
      </w:rPr>
      <w:t>Insel Gruppe AG</w:t>
    </w:r>
    <w:r w:rsidRPr="00DC384A">
      <w:t xml:space="preserve">, </w:t>
    </w:r>
    <w:r w:rsidR="00764142">
      <w:t>Unternehmensentwicklung</w:t>
    </w:r>
    <w:r w:rsidRPr="00DC384A">
      <w:t xml:space="preserve">, </w:t>
    </w:r>
    <w:r w:rsidR="00BB5228">
      <w:t>CH-3010 Bern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B8B6D" w14:textId="77777777" w:rsidR="00E20BC5" w:rsidRDefault="00E20BC5">
      <w:pPr>
        <w:spacing w:line="240" w:lineRule="auto"/>
      </w:pPr>
      <w:r>
        <w:separator/>
      </w:r>
    </w:p>
  </w:footnote>
  <w:footnote w:type="continuationSeparator" w:id="0">
    <w:p w14:paraId="5A3BA3B3" w14:textId="77777777" w:rsidR="00E20BC5" w:rsidRDefault="00E20B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946" w:type="dxa"/>
      <w:tblInd w:w="-44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ayout w:type="fixed"/>
      <w:tblCellMar>
        <w:left w:w="0" w:type="dxa"/>
        <w:right w:w="0" w:type="dxa"/>
      </w:tblCellMar>
      <w:tblLook w:val="04A0" w:firstRow="1" w:lastRow="0" w:firstColumn="1" w:lastColumn="0" w:noHBand="0" w:noVBand="1"/>
    </w:tblPr>
    <w:tblGrid>
      <w:gridCol w:w="9946"/>
    </w:tblGrid>
    <w:tr w:rsidR="00956C41" w14:paraId="02557895" w14:textId="77777777" w:rsidTr="00956C41">
      <w:trPr>
        <w:trHeight w:hRule="exact" w:val="187"/>
      </w:trPr>
      <w:tc>
        <w:tcPr>
          <w:tcW w:w="9946" w:type="dxa"/>
          <w:vMerge w:val="restart"/>
        </w:tcPr>
        <w:p w14:paraId="234AA981" w14:textId="77777777" w:rsidR="00956C41" w:rsidRDefault="00956C41" w:rsidP="00D64963">
          <w:pPr>
            <w:pStyle w:val="Kopfzeile"/>
            <w:tabs>
              <w:tab w:val="left" w:pos="6805"/>
            </w:tabs>
            <w:rPr>
              <w:noProof/>
            </w:rPr>
          </w:pPr>
          <w:r>
            <w:rPr>
              <w:noProof/>
            </w:rPr>
            <w:drawing>
              <wp:inline distT="0" distB="0" distL="0" distR="0" wp14:anchorId="3DD4535D" wp14:editId="158EF0A1">
                <wp:extent cx="2532898" cy="1062000"/>
                <wp:effectExtent l="0" t="0" r="1270" b="508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532898" cy="1062000"/>
                        </a:xfrm>
                        <a:prstGeom prst="rect">
                          <a:avLst/>
                        </a:prstGeom>
                      </pic:spPr>
                    </pic:pic>
                  </a:graphicData>
                </a:graphic>
              </wp:inline>
            </w:drawing>
          </w:r>
        </w:p>
      </w:tc>
    </w:tr>
    <w:tr w:rsidR="00956C41" w14:paraId="20CBACC9" w14:textId="77777777" w:rsidTr="00956C41">
      <w:trPr>
        <w:trHeight w:hRule="exact" w:val="1368"/>
      </w:trPr>
      <w:tc>
        <w:tcPr>
          <w:tcW w:w="9946" w:type="dxa"/>
          <w:vMerge/>
        </w:tcPr>
        <w:p w14:paraId="23FFA0E1" w14:textId="77777777" w:rsidR="00956C41" w:rsidRDefault="00956C41" w:rsidP="00D64963">
          <w:pPr>
            <w:pStyle w:val="Kopfzeile"/>
            <w:tabs>
              <w:tab w:val="left" w:pos="6805"/>
            </w:tabs>
            <w:rPr>
              <w:noProof/>
            </w:rPr>
          </w:pPr>
        </w:p>
      </w:tc>
    </w:tr>
  </w:tbl>
  <w:p w14:paraId="40B06BB8" w14:textId="77777777" w:rsidR="004C704F" w:rsidRPr="00B41300" w:rsidRDefault="004C704F" w:rsidP="00B4130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CD24AC0"/>
    <w:lvl w:ilvl="0">
      <w:start w:val="1"/>
      <w:numFmt w:val="bullet"/>
      <w:pStyle w:val="NotizEbene21"/>
      <w:lvlText w:val=""/>
      <w:lvlJc w:val="left"/>
      <w:pPr>
        <w:tabs>
          <w:tab w:val="num" w:pos="1080"/>
        </w:tabs>
        <w:ind w:left="1080" w:hanging="360"/>
      </w:pPr>
      <w:rPr>
        <w:rFonts w:ascii="Wingdings" w:hAnsi="Wingdings" w:hint="default"/>
        <w:w w:val="0"/>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0"/>
    <w:multiLevelType w:val="singleLevel"/>
    <w:tmpl w:val="41FA913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F198FF4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1BDC2B10"/>
    <w:lvl w:ilvl="0">
      <w:start w:val="1"/>
      <w:numFmt w:val="bullet"/>
      <w:pStyle w:val="Aufzhlungszeichen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7474E8FC"/>
    <w:lvl w:ilvl="0">
      <w:start w:val="1"/>
      <w:numFmt w:val="bullet"/>
      <w:pStyle w:val="Aufzhlungszeichen2"/>
      <w:lvlText w:val=""/>
      <w:lvlJc w:val="left"/>
      <w:pPr>
        <w:tabs>
          <w:tab w:val="num" w:pos="643"/>
        </w:tabs>
        <w:ind w:left="643" w:hanging="360"/>
      </w:pPr>
      <w:rPr>
        <w:rFonts w:ascii="Symbol" w:hAnsi="Symbol" w:hint="default"/>
      </w:rPr>
    </w:lvl>
  </w:abstractNum>
  <w:abstractNum w:abstractNumId="5" w15:restartNumberingAfterBreak="0">
    <w:nsid w:val="002773D2"/>
    <w:multiLevelType w:val="hybridMultilevel"/>
    <w:tmpl w:val="A386DAE4"/>
    <w:lvl w:ilvl="0" w:tplc="1C183764">
      <w:start w:val="1"/>
      <w:numFmt w:val="bullet"/>
      <w:pStyle w:val="BulletPoints1"/>
      <w:lvlText w:val=""/>
      <w:lvlJc w:val="left"/>
      <w:pPr>
        <w:ind w:left="1620" w:hanging="360"/>
      </w:pPr>
      <w:rPr>
        <w:rFonts w:ascii="Wingdings" w:hAnsi="Wingdings" w:hint="default"/>
        <w:sz w:val="20"/>
        <w:szCs w:val="20"/>
      </w:rPr>
    </w:lvl>
    <w:lvl w:ilvl="1" w:tplc="FFFFFFFF">
      <w:start w:val="1"/>
      <w:numFmt w:val="bullet"/>
      <w:lvlText w:val=""/>
      <w:lvlJc w:val="left"/>
      <w:pPr>
        <w:tabs>
          <w:tab w:val="num" w:pos="1980"/>
        </w:tabs>
        <w:ind w:left="1980" w:hanging="360"/>
      </w:pPr>
      <w:rPr>
        <w:rFonts w:ascii="Wingdings" w:hAnsi="Wingdings" w:hint="default"/>
        <w:sz w:val="24"/>
      </w:rPr>
    </w:lvl>
    <w:lvl w:ilvl="2" w:tplc="FFFFFFFF">
      <w:start w:val="1"/>
      <w:numFmt w:val="bullet"/>
      <w:lvlText w:val=""/>
      <w:lvlJc w:val="left"/>
      <w:pPr>
        <w:tabs>
          <w:tab w:val="num" w:pos="2700"/>
        </w:tabs>
        <w:ind w:left="2700" w:hanging="360"/>
      </w:pPr>
      <w:rPr>
        <w:rFonts w:ascii="Wingdings" w:hAnsi="Wingdings" w:hint="default"/>
      </w:rPr>
    </w:lvl>
    <w:lvl w:ilvl="3" w:tplc="FFFFFFFF">
      <w:start w:val="1"/>
      <w:numFmt w:val="bullet"/>
      <w:lvlText w:val=""/>
      <w:lvlJc w:val="left"/>
      <w:pPr>
        <w:tabs>
          <w:tab w:val="num" w:pos="3420"/>
        </w:tabs>
        <w:ind w:left="3420" w:hanging="360"/>
      </w:pPr>
      <w:rPr>
        <w:rFonts w:ascii="Symbol" w:hAnsi="Symbol" w:hint="default"/>
      </w:rPr>
    </w:lvl>
    <w:lvl w:ilvl="4" w:tplc="FFFFFFFF" w:tentative="1">
      <w:start w:val="1"/>
      <w:numFmt w:val="bullet"/>
      <w:lvlText w:val="o"/>
      <w:lvlJc w:val="left"/>
      <w:pPr>
        <w:tabs>
          <w:tab w:val="num" w:pos="4140"/>
        </w:tabs>
        <w:ind w:left="4140" w:hanging="360"/>
      </w:pPr>
      <w:rPr>
        <w:rFonts w:ascii="Courier New" w:hAnsi="Courier New" w:hint="default"/>
      </w:rPr>
    </w:lvl>
    <w:lvl w:ilvl="5" w:tplc="FFFFFFFF" w:tentative="1">
      <w:start w:val="1"/>
      <w:numFmt w:val="bullet"/>
      <w:lvlText w:val=""/>
      <w:lvlJc w:val="left"/>
      <w:pPr>
        <w:tabs>
          <w:tab w:val="num" w:pos="4860"/>
        </w:tabs>
        <w:ind w:left="4860" w:hanging="360"/>
      </w:pPr>
      <w:rPr>
        <w:rFonts w:ascii="Wingdings" w:hAnsi="Wingdings" w:hint="default"/>
      </w:rPr>
    </w:lvl>
    <w:lvl w:ilvl="6" w:tplc="FFFFFFFF" w:tentative="1">
      <w:start w:val="1"/>
      <w:numFmt w:val="bullet"/>
      <w:lvlText w:val=""/>
      <w:lvlJc w:val="left"/>
      <w:pPr>
        <w:tabs>
          <w:tab w:val="num" w:pos="5580"/>
        </w:tabs>
        <w:ind w:left="5580" w:hanging="360"/>
      </w:pPr>
      <w:rPr>
        <w:rFonts w:ascii="Symbol" w:hAnsi="Symbol" w:hint="default"/>
      </w:rPr>
    </w:lvl>
    <w:lvl w:ilvl="7" w:tplc="FFFFFFFF" w:tentative="1">
      <w:start w:val="1"/>
      <w:numFmt w:val="bullet"/>
      <w:lvlText w:val="o"/>
      <w:lvlJc w:val="left"/>
      <w:pPr>
        <w:tabs>
          <w:tab w:val="num" w:pos="6300"/>
        </w:tabs>
        <w:ind w:left="6300" w:hanging="360"/>
      </w:pPr>
      <w:rPr>
        <w:rFonts w:ascii="Courier New" w:hAnsi="Courier New" w:hint="default"/>
      </w:rPr>
    </w:lvl>
    <w:lvl w:ilvl="8" w:tplc="FFFFFFFF" w:tentative="1">
      <w:start w:val="1"/>
      <w:numFmt w:val="bullet"/>
      <w:lvlText w:val=""/>
      <w:lvlJc w:val="left"/>
      <w:pPr>
        <w:tabs>
          <w:tab w:val="num" w:pos="7020"/>
        </w:tabs>
        <w:ind w:left="7020" w:hanging="360"/>
      </w:pPr>
      <w:rPr>
        <w:rFonts w:ascii="Wingdings" w:hAnsi="Wingdings" w:hint="default"/>
      </w:rPr>
    </w:lvl>
  </w:abstractNum>
  <w:abstractNum w:abstractNumId="6" w15:restartNumberingAfterBreak="0">
    <w:nsid w:val="0231324B"/>
    <w:multiLevelType w:val="hybridMultilevel"/>
    <w:tmpl w:val="BF5A5D32"/>
    <w:lvl w:ilvl="0" w:tplc="91840D98">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02C4565A"/>
    <w:multiLevelType w:val="multilevel"/>
    <w:tmpl w:val="60E839D6"/>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8" w15:restartNumberingAfterBreak="0">
    <w:nsid w:val="0FAA2689"/>
    <w:multiLevelType w:val="hybridMultilevel"/>
    <w:tmpl w:val="34703E8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1A393C18"/>
    <w:multiLevelType w:val="hybridMultilevel"/>
    <w:tmpl w:val="CEF40E82"/>
    <w:lvl w:ilvl="0" w:tplc="0AF47DAA">
      <w:start w:val="1"/>
      <w:numFmt w:val="bullet"/>
      <w:pStyle w:val="Aufzhlungszeichen"/>
      <w:lvlText w:val="-"/>
      <w:lvlJc w:val="left"/>
      <w:pPr>
        <w:tabs>
          <w:tab w:val="num" w:pos="360"/>
        </w:tabs>
        <w:ind w:left="360" w:hanging="360"/>
      </w:pPr>
      <w:rPr>
        <w:sz w:val="16"/>
      </w:rPr>
    </w:lvl>
    <w:lvl w:ilvl="1" w:tplc="04070003" w:tentative="1">
      <w:start w:val="1"/>
      <w:numFmt w:val="bullet"/>
      <w:lvlText w:val="o"/>
      <w:lvlJc w:val="left"/>
      <w:pPr>
        <w:tabs>
          <w:tab w:val="num" w:pos="720"/>
        </w:tabs>
        <w:ind w:left="720" w:hanging="360"/>
      </w:pPr>
      <w:rPr>
        <w:rFonts w:ascii="Courier New" w:hAnsi="Courier New" w:hint="default"/>
      </w:rPr>
    </w:lvl>
    <w:lvl w:ilvl="2" w:tplc="04070005" w:tentative="1">
      <w:start w:val="1"/>
      <w:numFmt w:val="bullet"/>
      <w:lvlText w:val=""/>
      <w:lvlJc w:val="left"/>
      <w:pPr>
        <w:tabs>
          <w:tab w:val="num" w:pos="1440"/>
        </w:tabs>
        <w:ind w:left="1440" w:hanging="360"/>
      </w:pPr>
      <w:rPr>
        <w:rFonts w:ascii="Wingdings" w:hAnsi="Wingdings" w:hint="default"/>
      </w:rPr>
    </w:lvl>
    <w:lvl w:ilvl="3" w:tplc="04070001" w:tentative="1">
      <w:start w:val="1"/>
      <w:numFmt w:val="bullet"/>
      <w:lvlText w:val=""/>
      <w:lvlJc w:val="left"/>
      <w:pPr>
        <w:tabs>
          <w:tab w:val="num" w:pos="2160"/>
        </w:tabs>
        <w:ind w:left="2160" w:hanging="360"/>
      </w:pPr>
      <w:rPr>
        <w:rFonts w:ascii="Symbol" w:hAnsi="Symbol" w:hint="default"/>
      </w:rPr>
    </w:lvl>
    <w:lvl w:ilvl="4" w:tplc="04070003" w:tentative="1">
      <w:start w:val="1"/>
      <w:numFmt w:val="bullet"/>
      <w:lvlText w:val="o"/>
      <w:lvlJc w:val="left"/>
      <w:pPr>
        <w:tabs>
          <w:tab w:val="num" w:pos="2880"/>
        </w:tabs>
        <w:ind w:left="2880" w:hanging="360"/>
      </w:pPr>
      <w:rPr>
        <w:rFonts w:ascii="Courier New" w:hAnsi="Courier New" w:hint="default"/>
      </w:rPr>
    </w:lvl>
    <w:lvl w:ilvl="5" w:tplc="04070005" w:tentative="1">
      <w:start w:val="1"/>
      <w:numFmt w:val="bullet"/>
      <w:lvlText w:val=""/>
      <w:lvlJc w:val="left"/>
      <w:pPr>
        <w:tabs>
          <w:tab w:val="num" w:pos="3600"/>
        </w:tabs>
        <w:ind w:left="3600" w:hanging="360"/>
      </w:pPr>
      <w:rPr>
        <w:rFonts w:ascii="Wingdings" w:hAnsi="Wingdings" w:hint="default"/>
      </w:rPr>
    </w:lvl>
    <w:lvl w:ilvl="6" w:tplc="04070001" w:tentative="1">
      <w:start w:val="1"/>
      <w:numFmt w:val="bullet"/>
      <w:lvlText w:val=""/>
      <w:lvlJc w:val="left"/>
      <w:pPr>
        <w:tabs>
          <w:tab w:val="num" w:pos="4320"/>
        </w:tabs>
        <w:ind w:left="4320" w:hanging="360"/>
      </w:pPr>
      <w:rPr>
        <w:rFonts w:ascii="Symbol" w:hAnsi="Symbol" w:hint="default"/>
      </w:rPr>
    </w:lvl>
    <w:lvl w:ilvl="7" w:tplc="04070003" w:tentative="1">
      <w:start w:val="1"/>
      <w:numFmt w:val="bullet"/>
      <w:lvlText w:val="o"/>
      <w:lvlJc w:val="left"/>
      <w:pPr>
        <w:tabs>
          <w:tab w:val="num" w:pos="5040"/>
        </w:tabs>
        <w:ind w:left="5040" w:hanging="360"/>
      </w:pPr>
      <w:rPr>
        <w:rFonts w:ascii="Courier New" w:hAnsi="Courier New" w:hint="default"/>
      </w:rPr>
    </w:lvl>
    <w:lvl w:ilvl="8" w:tplc="04070005" w:tentative="1">
      <w:start w:val="1"/>
      <w:numFmt w:val="bullet"/>
      <w:lvlText w:val=""/>
      <w:lvlJc w:val="left"/>
      <w:pPr>
        <w:tabs>
          <w:tab w:val="num" w:pos="5760"/>
        </w:tabs>
        <w:ind w:left="5760" w:hanging="360"/>
      </w:pPr>
      <w:rPr>
        <w:rFonts w:ascii="Wingdings" w:hAnsi="Wingdings" w:hint="default"/>
      </w:rPr>
    </w:lvl>
  </w:abstractNum>
  <w:abstractNum w:abstractNumId="10" w15:restartNumberingAfterBreak="0">
    <w:nsid w:val="211E3B17"/>
    <w:multiLevelType w:val="hybridMultilevel"/>
    <w:tmpl w:val="44B2C67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22513AC"/>
    <w:multiLevelType w:val="hybridMultilevel"/>
    <w:tmpl w:val="93BAC5D6"/>
    <w:lvl w:ilvl="0" w:tplc="02D61E52">
      <w:start w:val="1"/>
      <w:numFmt w:val="bullet"/>
      <w:pStyle w:val="BeschlussAlinea"/>
      <w:lvlText w:val=""/>
      <w:lvlJc w:val="left"/>
      <w:pPr>
        <w:ind w:left="644" w:hanging="360"/>
      </w:pPr>
      <w:rPr>
        <w:rFonts w:ascii="Wingdings" w:hAnsi="Wingdings" w:hint="default"/>
        <w:sz w:val="16"/>
      </w:rPr>
    </w:lvl>
    <w:lvl w:ilvl="1" w:tplc="04070003" w:tentative="1">
      <w:start w:val="1"/>
      <w:numFmt w:val="bullet"/>
      <w:lvlText w:val="o"/>
      <w:lvlJc w:val="left"/>
      <w:pPr>
        <w:tabs>
          <w:tab w:val="num" w:pos="1800"/>
        </w:tabs>
        <w:ind w:left="1800" w:hanging="360"/>
      </w:pPr>
      <w:rPr>
        <w:rFonts w:ascii="Courier New" w:hAnsi="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C6E3B06"/>
    <w:multiLevelType w:val="hybridMultilevel"/>
    <w:tmpl w:val="7F44EF4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2C8D60E6"/>
    <w:multiLevelType w:val="hybridMultilevel"/>
    <w:tmpl w:val="A4C0D838"/>
    <w:lvl w:ilvl="0" w:tplc="21B46E34">
      <w:start w:val="1"/>
      <w:numFmt w:val="bullet"/>
      <w:pStyle w:val="Alinea2"/>
      <w:lvlText w:val=""/>
      <w:lvlJc w:val="left"/>
      <w:pPr>
        <w:ind w:left="996" w:hanging="360"/>
      </w:pPr>
      <w:rPr>
        <w:rFonts w:ascii="Wingdings" w:hAnsi="Wingdings" w:hint="default"/>
      </w:rPr>
    </w:lvl>
    <w:lvl w:ilvl="1" w:tplc="96189CD6">
      <w:start w:val="1"/>
      <w:numFmt w:val="bullet"/>
      <w:lvlText w:val="o"/>
      <w:lvlJc w:val="left"/>
      <w:pPr>
        <w:ind w:left="1716" w:hanging="360"/>
      </w:pPr>
      <w:rPr>
        <w:rFonts w:ascii="Courier New" w:hAnsi="Courier New" w:hint="default"/>
      </w:rPr>
    </w:lvl>
    <w:lvl w:ilvl="2" w:tplc="04070005" w:tentative="1">
      <w:start w:val="1"/>
      <w:numFmt w:val="bullet"/>
      <w:lvlText w:val=""/>
      <w:lvlJc w:val="left"/>
      <w:pPr>
        <w:ind w:left="2436" w:hanging="360"/>
      </w:pPr>
      <w:rPr>
        <w:rFonts w:ascii="Wingdings" w:hAnsi="Wingdings" w:hint="default"/>
      </w:rPr>
    </w:lvl>
    <w:lvl w:ilvl="3" w:tplc="04070001" w:tentative="1">
      <w:start w:val="1"/>
      <w:numFmt w:val="bullet"/>
      <w:lvlText w:val=""/>
      <w:lvlJc w:val="left"/>
      <w:pPr>
        <w:ind w:left="3156" w:hanging="360"/>
      </w:pPr>
      <w:rPr>
        <w:rFonts w:ascii="Symbol" w:hAnsi="Symbol" w:hint="default"/>
      </w:rPr>
    </w:lvl>
    <w:lvl w:ilvl="4" w:tplc="04070003" w:tentative="1">
      <w:start w:val="1"/>
      <w:numFmt w:val="bullet"/>
      <w:lvlText w:val="o"/>
      <w:lvlJc w:val="left"/>
      <w:pPr>
        <w:ind w:left="3876" w:hanging="360"/>
      </w:pPr>
      <w:rPr>
        <w:rFonts w:ascii="Courier New" w:hAnsi="Courier New" w:hint="default"/>
      </w:rPr>
    </w:lvl>
    <w:lvl w:ilvl="5" w:tplc="04070005" w:tentative="1">
      <w:start w:val="1"/>
      <w:numFmt w:val="bullet"/>
      <w:lvlText w:val=""/>
      <w:lvlJc w:val="left"/>
      <w:pPr>
        <w:ind w:left="4596" w:hanging="360"/>
      </w:pPr>
      <w:rPr>
        <w:rFonts w:ascii="Wingdings" w:hAnsi="Wingdings" w:hint="default"/>
      </w:rPr>
    </w:lvl>
    <w:lvl w:ilvl="6" w:tplc="04070001" w:tentative="1">
      <w:start w:val="1"/>
      <w:numFmt w:val="bullet"/>
      <w:lvlText w:val=""/>
      <w:lvlJc w:val="left"/>
      <w:pPr>
        <w:ind w:left="5316" w:hanging="360"/>
      </w:pPr>
      <w:rPr>
        <w:rFonts w:ascii="Symbol" w:hAnsi="Symbol" w:hint="default"/>
      </w:rPr>
    </w:lvl>
    <w:lvl w:ilvl="7" w:tplc="04070003" w:tentative="1">
      <w:start w:val="1"/>
      <w:numFmt w:val="bullet"/>
      <w:lvlText w:val="o"/>
      <w:lvlJc w:val="left"/>
      <w:pPr>
        <w:ind w:left="6036" w:hanging="360"/>
      </w:pPr>
      <w:rPr>
        <w:rFonts w:ascii="Courier New" w:hAnsi="Courier New" w:hint="default"/>
      </w:rPr>
    </w:lvl>
    <w:lvl w:ilvl="8" w:tplc="04070005" w:tentative="1">
      <w:start w:val="1"/>
      <w:numFmt w:val="bullet"/>
      <w:lvlText w:val=""/>
      <w:lvlJc w:val="left"/>
      <w:pPr>
        <w:ind w:left="6756" w:hanging="360"/>
      </w:pPr>
      <w:rPr>
        <w:rFonts w:ascii="Wingdings" w:hAnsi="Wingdings" w:hint="default"/>
      </w:rPr>
    </w:lvl>
  </w:abstractNum>
  <w:abstractNum w:abstractNumId="14" w15:restartNumberingAfterBreak="0">
    <w:nsid w:val="30EF0035"/>
    <w:multiLevelType w:val="hybridMultilevel"/>
    <w:tmpl w:val="18B08A16"/>
    <w:lvl w:ilvl="0" w:tplc="0807000F">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335049BF"/>
    <w:multiLevelType w:val="hybridMultilevel"/>
    <w:tmpl w:val="4498F39A"/>
    <w:lvl w:ilvl="0" w:tplc="DD9AE352">
      <w:start w:val="1"/>
      <w:numFmt w:val="bullet"/>
      <w:pStyle w:val="TableBullets"/>
      <w:lvlText w:val=""/>
      <w:lvlJc w:val="left"/>
      <w:pPr>
        <w:tabs>
          <w:tab w:val="num" w:pos="792"/>
        </w:tabs>
        <w:ind w:left="792" w:hanging="360"/>
      </w:pPr>
      <w:rPr>
        <w:rFonts w:ascii="Wingdings" w:hAnsi="Wingdings" w:hint="default"/>
      </w:rPr>
    </w:lvl>
    <w:lvl w:ilvl="1" w:tplc="04090003">
      <w:start w:val="1"/>
      <w:numFmt w:val="bullet"/>
      <w:lvlText w:val="o"/>
      <w:lvlJc w:val="left"/>
      <w:pPr>
        <w:tabs>
          <w:tab w:val="num" w:pos="1512"/>
        </w:tabs>
        <w:ind w:left="1512" w:hanging="360"/>
      </w:pPr>
      <w:rPr>
        <w:rFonts w:ascii="Courier New" w:hAnsi="Courier New" w:cs="Arial Narro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Arial Narro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Arial Narro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6" w15:restartNumberingAfterBreak="0">
    <w:nsid w:val="3AEA70DC"/>
    <w:multiLevelType w:val="hybridMultilevel"/>
    <w:tmpl w:val="F034A63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4251645C"/>
    <w:multiLevelType w:val="hybridMultilevel"/>
    <w:tmpl w:val="3B5CBAF8"/>
    <w:lvl w:ilvl="0" w:tplc="598A9348">
      <w:start w:val="1"/>
      <w:numFmt w:val="decimal"/>
      <w:pStyle w:val="AlineaNum"/>
      <w:lvlText w:val="%1."/>
      <w:lvlJc w:val="left"/>
      <w:pPr>
        <w:ind w:left="644" w:hanging="360"/>
      </w:pPr>
    </w:lvl>
    <w:lvl w:ilvl="1" w:tplc="08070019" w:tentative="1">
      <w:start w:val="1"/>
      <w:numFmt w:val="lowerLetter"/>
      <w:lvlText w:val="%2."/>
      <w:lvlJc w:val="left"/>
      <w:pPr>
        <w:ind w:left="1364" w:hanging="360"/>
      </w:pPr>
    </w:lvl>
    <w:lvl w:ilvl="2" w:tplc="0807001B" w:tentative="1">
      <w:start w:val="1"/>
      <w:numFmt w:val="lowerRoman"/>
      <w:lvlText w:val="%3."/>
      <w:lvlJc w:val="right"/>
      <w:pPr>
        <w:ind w:left="2084" w:hanging="180"/>
      </w:pPr>
    </w:lvl>
    <w:lvl w:ilvl="3" w:tplc="0807000F" w:tentative="1">
      <w:start w:val="1"/>
      <w:numFmt w:val="decimal"/>
      <w:lvlText w:val="%4."/>
      <w:lvlJc w:val="left"/>
      <w:pPr>
        <w:ind w:left="2804" w:hanging="360"/>
      </w:pPr>
    </w:lvl>
    <w:lvl w:ilvl="4" w:tplc="08070019" w:tentative="1">
      <w:start w:val="1"/>
      <w:numFmt w:val="lowerLetter"/>
      <w:lvlText w:val="%5."/>
      <w:lvlJc w:val="left"/>
      <w:pPr>
        <w:ind w:left="3524" w:hanging="360"/>
      </w:pPr>
    </w:lvl>
    <w:lvl w:ilvl="5" w:tplc="0807001B" w:tentative="1">
      <w:start w:val="1"/>
      <w:numFmt w:val="lowerRoman"/>
      <w:lvlText w:val="%6."/>
      <w:lvlJc w:val="right"/>
      <w:pPr>
        <w:ind w:left="4244" w:hanging="180"/>
      </w:pPr>
    </w:lvl>
    <w:lvl w:ilvl="6" w:tplc="0807000F" w:tentative="1">
      <w:start w:val="1"/>
      <w:numFmt w:val="decimal"/>
      <w:lvlText w:val="%7."/>
      <w:lvlJc w:val="left"/>
      <w:pPr>
        <w:ind w:left="4964" w:hanging="360"/>
      </w:pPr>
    </w:lvl>
    <w:lvl w:ilvl="7" w:tplc="08070019" w:tentative="1">
      <w:start w:val="1"/>
      <w:numFmt w:val="lowerLetter"/>
      <w:lvlText w:val="%8."/>
      <w:lvlJc w:val="left"/>
      <w:pPr>
        <w:ind w:left="5684" w:hanging="360"/>
      </w:pPr>
    </w:lvl>
    <w:lvl w:ilvl="8" w:tplc="0807001B" w:tentative="1">
      <w:start w:val="1"/>
      <w:numFmt w:val="lowerRoman"/>
      <w:lvlText w:val="%9."/>
      <w:lvlJc w:val="right"/>
      <w:pPr>
        <w:ind w:left="6404" w:hanging="180"/>
      </w:pPr>
    </w:lvl>
  </w:abstractNum>
  <w:abstractNum w:abstractNumId="18" w15:restartNumberingAfterBreak="0">
    <w:nsid w:val="47E323C7"/>
    <w:multiLevelType w:val="hybridMultilevel"/>
    <w:tmpl w:val="F7DEBBFE"/>
    <w:lvl w:ilvl="0" w:tplc="33A0C824">
      <w:start w:val="1"/>
      <w:numFmt w:val="bullet"/>
      <w:pStyle w:val="TableBullets2Instructions"/>
      <w:lvlText w:val="-"/>
      <w:lvlJc w:val="left"/>
      <w:pPr>
        <w:tabs>
          <w:tab w:val="num" w:pos="720"/>
        </w:tabs>
        <w:ind w:left="720" w:hanging="360"/>
      </w:pPr>
      <w:rPr>
        <w:rFonts w:ascii="Times New Roman" w:hAnsi="Times New Roman" w:cs="Times New Roman" w:hint="default"/>
      </w:rPr>
    </w:lvl>
    <w:lvl w:ilvl="1" w:tplc="63F2D0B0">
      <w:start w:val="1"/>
      <w:numFmt w:val="bullet"/>
      <w:lvlText w:val=""/>
      <w:lvlJc w:val="left"/>
      <w:pPr>
        <w:tabs>
          <w:tab w:val="num" w:pos="1440"/>
        </w:tabs>
        <w:ind w:left="1440" w:hanging="360"/>
      </w:pPr>
      <w:rPr>
        <w:rFonts w:ascii="Symbol" w:hAnsi="Symbol" w:hint="default"/>
        <w:sz w:val="20"/>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D92B74"/>
    <w:multiLevelType w:val="multilevel"/>
    <w:tmpl w:val="60E839D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2944C11"/>
    <w:multiLevelType w:val="hybridMultilevel"/>
    <w:tmpl w:val="B4FE1096"/>
    <w:lvl w:ilvl="0" w:tplc="B1989BEE">
      <w:start w:val="1"/>
      <w:numFmt w:val="decimal"/>
      <w:pStyle w:val="Beschluss"/>
      <w:lvlText w:val="%1."/>
      <w:lvlJc w:val="left"/>
      <w:pPr>
        <w:ind w:left="36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545B5E35"/>
    <w:multiLevelType w:val="hybridMultilevel"/>
    <w:tmpl w:val="80B4067C"/>
    <w:lvl w:ilvl="0" w:tplc="0BBC86BE">
      <w:start w:val="1"/>
      <w:numFmt w:val="bullet"/>
      <w:pStyle w:val="Alinea1"/>
      <w:lvlText w:val=""/>
      <w:lvlJc w:val="left"/>
      <w:pPr>
        <w:ind w:left="1496" w:hanging="360"/>
      </w:pPr>
      <w:rPr>
        <w:rFonts w:ascii="Wingdings" w:hAnsi="Wingdings" w:hint="default"/>
      </w:rPr>
    </w:lvl>
    <w:lvl w:ilvl="1" w:tplc="04070001">
      <w:start w:val="1"/>
      <w:numFmt w:val="bullet"/>
      <w:lvlText w:val=""/>
      <w:lvlJc w:val="left"/>
      <w:pPr>
        <w:tabs>
          <w:tab w:val="num" w:pos="2216"/>
        </w:tabs>
        <w:ind w:left="2216" w:hanging="360"/>
      </w:pPr>
      <w:rPr>
        <w:rFonts w:ascii="Symbol" w:hAnsi="Symbol" w:hint="default"/>
      </w:rPr>
    </w:lvl>
    <w:lvl w:ilvl="2" w:tplc="001B0407">
      <w:start w:val="1"/>
      <w:numFmt w:val="lowerRoman"/>
      <w:lvlText w:val="%3."/>
      <w:lvlJc w:val="right"/>
      <w:pPr>
        <w:tabs>
          <w:tab w:val="num" w:pos="2936"/>
        </w:tabs>
        <w:ind w:left="2936" w:hanging="180"/>
      </w:pPr>
    </w:lvl>
    <w:lvl w:ilvl="3" w:tplc="000F0407" w:tentative="1">
      <w:start w:val="1"/>
      <w:numFmt w:val="decimal"/>
      <w:lvlText w:val="%4."/>
      <w:lvlJc w:val="left"/>
      <w:pPr>
        <w:tabs>
          <w:tab w:val="num" w:pos="3656"/>
        </w:tabs>
        <w:ind w:left="3656" w:hanging="360"/>
      </w:pPr>
    </w:lvl>
    <w:lvl w:ilvl="4" w:tplc="00190407" w:tentative="1">
      <w:start w:val="1"/>
      <w:numFmt w:val="lowerLetter"/>
      <w:lvlText w:val="%5."/>
      <w:lvlJc w:val="left"/>
      <w:pPr>
        <w:tabs>
          <w:tab w:val="num" w:pos="4376"/>
        </w:tabs>
        <w:ind w:left="4376" w:hanging="360"/>
      </w:pPr>
    </w:lvl>
    <w:lvl w:ilvl="5" w:tplc="001B0407" w:tentative="1">
      <w:start w:val="1"/>
      <w:numFmt w:val="lowerRoman"/>
      <w:lvlText w:val="%6."/>
      <w:lvlJc w:val="right"/>
      <w:pPr>
        <w:tabs>
          <w:tab w:val="num" w:pos="5096"/>
        </w:tabs>
        <w:ind w:left="5096" w:hanging="180"/>
      </w:pPr>
    </w:lvl>
    <w:lvl w:ilvl="6" w:tplc="000F0407" w:tentative="1">
      <w:start w:val="1"/>
      <w:numFmt w:val="decimal"/>
      <w:lvlText w:val="%7."/>
      <w:lvlJc w:val="left"/>
      <w:pPr>
        <w:tabs>
          <w:tab w:val="num" w:pos="5816"/>
        </w:tabs>
        <w:ind w:left="5816" w:hanging="360"/>
      </w:pPr>
    </w:lvl>
    <w:lvl w:ilvl="7" w:tplc="00190407" w:tentative="1">
      <w:start w:val="1"/>
      <w:numFmt w:val="lowerLetter"/>
      <w:lvlText w:val="%8."/>
      <w:lvlJc w:val="left"/>
      <w:pPr>
        <w:tabs>
          <w:tab w:val="num" w:pos="6536"/>
        </w:tabs>
        <w:ind w:left="6536" w:hanging="360"/>
      </w:pPr>
    </w:lvl>
    <w:lvl w:ilvl="8" w:tplc="001B0407" w:tentative="1">
      <w:start w:val="1"/>
      <w:numFmt w:val="lowerRoman"/>
      <w:lvlText w:val="%9."/>
      <w:lvlJc w:val="right"/>
      <w:pPr>
        <w:tabs>
          <w:tab w:val="num" w:pos="7256"/>
        </w:tabs>
        <w:ind w:left="7256" w:hanging="180"/>
      </w:pPr>
    </w:lvl>
  </w:abstractNum>
  <w:abstractNum w:abstractNumId="22" w15:restartNumberingAfterBreak="0">
    <w:nsid w:val="55A721BC"/>
    <w:multiLevelType w:val="hybridMultilevel"/>
    <w:tmpl w:val="E5686FE8"/>
    <w:lvl w:ilvl="0" w:tplc="2370D0EC">
      <w:numFmt w:val="bullet"/>
      <w:pStyle w:val="Alinea3"/>
      <w:lvlText w:val="-"/>
      <w:lvlJc w:val="left"/>
      <w:pPr>
        <w:ind w:left="1287" w:hanging="360"/>
      </w:pPr>
      <w:rPr>
        <w:rFonts w:ascii="Arial" w:eastAsia="Calibri" w:hAnsi="Arial" w:cs="Arial" w:hint="default"/>
      </w:rPr>
    </w:lvl>
    <w:lvl w:ilvl="1" w:tplc="08070003" w:tentative="1">
      <w:start w:val="1"/>
      <w:numFmt w:val="bullet"/>
      <w:lvlText w:val="o"/>
      <w:lvlJc w:val="left"/>
      <w:pPr>
        <w:ind w:left="2007" w:hanging="360"/>
      </w:pPr>
      <w:rPr>
        <w:rFonts w:ascii="Courier New" w:hAnsi="Courier New" w:cs="Courier New" w:hint="default"/>
      </w:rPr>
    </w:lvl>
    <w:lvl w:ilvl="2" w:tplc="08070005" w:tentative="1">
      <w:start w:val="1"/>
      <w:numFmt w:val="bullet"/>
      <w:lvlText w:val=""/>
      <w:lvlJc w:val="left"/>
      <w:pPr>
        <w:ind w:left="2727" w:hanging="360"/>
      </w:pPr>
      <w:rPr>
        <w:rFonts w:ascii="Wingdings" w:hAnsi="Wingdings" w:hint="default"/>
      </w:rPr>
    </w:lvl>
    <w:lvl w:ilvl="3" w:tplc="08070001" w:tentative="1">
      <w:start w:val="1"/>
      <w:numFmt w:val="bullet"/>
      <w:lvlText w:val=""/>
      <w:lvlJc w:val="left"/>
      <w:pPr>
        <w:ind w:left="3447" w:hanging="360"/>
      </w:pPr>
      <w:rPr>
        <w:rFonts w:ascii="Symbol" w:hAnsi="Symbol" w:hint="default"/>
      </w:rPr>
    </w:lvl>
    <w:lvl w:ilvl="4" w:tplc="08070003" w:tentative="1">
      <w:start w:val="1"/>
      <w:numFmt w:val="bullet"/>
      <w:lvlText w:val="o"/>
      <w:lvlJc w:val="left"/>
      <w:pPr>
        <w:ind w:left="4167" w:hanging="360"/>
      </w:pPr>
      <w:rPr>
        <w:rFonts w:ascii="Courier New" w:hAnsi="Courier New" w:cs="Courier New" w:hint="default"/>
      </w:rPr>
    </w:lvl>
    <w:lvl w:ilvl="5" w:tplc="08070005" w:tentative="1">
      <w:start w:val="1"/>
      <w:numFmt w:val="bullet"/>
      <w:lvlText w:val=""/>
      <w:lvlJc w:val="left"/>
      <w:pPr>
        <w:ind w:left="4887" w:hanging="360"/>
      </w:pPr>
      <w:rPr>
        <w:rFonts w:ascii="Wingdings" w:hAnsi="Wingdings" w:hint="default"/>
      </w:rPr>
    </w:lvl>
    <w:lvl w:ilvl="6" w:tplc="08070001" w:tentative="1">
      <w:start w:val="1"/>
      <w:numFmt w:val="bullet"/>
      <w:lvlText w:val=""/>
      <w:lvlJc w:val="left"/>
      <w:pPr>
        <w:ind w:left="5607" w:hanging="360"/>
      </w:pPr>
      <w:rPr>
        <w:rFonts w:ascii="Symbol" w:hAnsi="Symbol" w:hint="default"/>
      </w:rPr>
    </w:lvl>
    <w:lvl w:ilvl="7" w:tplc="08070003" w:tentative="1">
      <w:start w:val="1"/>
      <w:numFmt w:val="bullet"/>
      <w:lvlText w:val="o"/>
      <w:lvlJc w:val="left"/>
      <w:pPr>
        <w:ind w:left="6327" w:hanging="360"/>
      </w:pPr>
      <w:rPr>
        <w:rFonts w:ascii="Courier New" w:hAnsi="Courier New" w:cs="Courier New" w:hint="default"/>
      </w:rPr>
    </w:lvl>
    <w:lvl w:ilvl="8" w:tplc="08070005" w:tentative="1">
      <w:start w:val="1"/>
      <w:numFmt w:val="bullet"/>
      <w:lvlText w:val=""/>
      <w:lvlJc w:val="left"/>
      <w:pPr>
        <w:ind w:left="7047" w:hanging="360"/>
      </w:pPr>
      <w:rPr>
        <w:rFonts w:ascii="Wingdings" w:hAnsi="Wingdings" w:hint="default"/>
      </w:rPr>
    </w:lvl>
  </w:abstractNum>
  <w:abstractNum w:abstractNumId="23" w15:restartNumberingAfterBreak="0">
    <w:nsid w:val="6E173666"/>
    <w:multiLevelType w:val="multilevel"/>
    <w:tmpl w:val="60E839D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1B925B5"/>
    <w:multiLevelType w:val="hybridMultilevel"/>
    <w:tmpl w:val="AC26A4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7B62418C"/>
    <w:multiLevelType w:val="hybridMultilevel"/>
    <w:tmpl w:val="0F20A420"/>
    <w:lvl w:ilvl="0" w:tplc="08070001">
      <w:start w:val="13"/>
      <w:numFmt w:val="bullet"/>
      <w:lvlText w:val=""/>
      <w:lvlJc w:val="left"/>
      <w:pPr>
        <w:ind w:left="720" w:hanging="360"/>
      </w:pPr>
      <w:rPr>
        <w:rFonts w:ascii="Symbol" w:eastAsia="Times New Roman"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E931914"/>
    <w:multiLevelType w:val="hybridMultilevel"/>
    <w:tmpl w:val="C3066D0A"/>
    <w:lvl w:ilvl="0" w:tplc="20908B26">
      <w:start w:val="1"/>
      <w:numFmt w:val="bullet"/>
      <w:pStyle w:val="NotizEbene11"/>
      <w:lvlText w:val=""/>
      <w:lvlJc w:val="left"/>
      <w:pPr>
        <w:tabs>
          <w:tab w:val="num" w:pos="644"/>
        </w:tabs>
        <w:ind w:left="644" w:hanging="360"/>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num w:numId="1" w16cid:durableId="1716782201">
    <w:abstractNumId w:val="9"/>
  </w:num>
  <w:num w:numId="2" w16cid:durableId="736899557">
    <w:abstractNumId w:val="21"/>
  </w:num>
  <w:num w:numId="3" w16cid:durableId="883255169">
    <w:abstractNumId w:val="0"/>
  </w:num>
  <w:num w:numId="4" w16cid:durableId="372468011">
    <w:abstractNumId w:val="26"/>
  </w:num>
  <w:num w:numId="5" w16cid:durableId="1599480971">
    <w:abstractNumId w:val="13"/>
  </w:num>
  <w:num w:numId="6" w16cid:durableId="509100716">
    <w:abstractNumId w:val="11"/>
  </w:num>
  <w:num w:numId="7" w16cid:durableId="1463620165">
    <w:abstractNumId w:val="4"/>
  </w:num>
  <w:num w:numId="8" w16cid:durableId="2086878643">
    <w:abstractNumId w:val="3"/>
  </w:num>
  <w:num w:numId="9" w16cid:durableId="1557862127">
    <w:abstractNumId w:val="2"/>
  </w:num>
  <w:num w:numId="10" w16cid:durableId="1840460597">
    <w:abstractNumId w:val="1"/>
  </w:num>
  <w:num w:numId="11" w16cid:durableId="744882497">
    <w:abstractNumId w:val="20"/>
  </w:num>
  <w:num w:numId="12" w16cid:durableId="996569925">
    <w:abstractNumId w:val="17"/>
  </w:num>
  <w:num w:numId="13" w16cid:durableId="1359354602">
    <w:abstractNumId w:val="7"/>
  </w:num>
  <w:num w:numId="14" w16cid:durableId="1940285210">
    <w:abstractNumId w:val="22"/>
  </w:num>
  <w:num w:numId="15" w16cid:durableId="221334622">
    <w:abstractNumId w:val="24"/>
  </w:num>
  <w:num w:numId="16" w16cid:durableId="1305626586">
    <w:abstractNumId w:val="16"/>
  </w:num>
  <w:num w:numId="17" w16cid:durableId="2142260282">
    <w:abstractNumId w:val="10"/>
  </w:num>
  <w:num w:numId="18" w16cid:durableId="234776894">
    <w:abstractNumId w:val="12"/>
  </w:num>
  <w:num w:numId="19" w16cid:durableId="1982803060">
    <w:abstractNumId w:val="8"/>
  </w:num>
  <w:num w:numId="20" w16cid:durableId="1413090858">
    <w:abstractNumId w:val="14"/>
  </w:num>
  <w:num w:numId="21" w16cid:durableId="2095395185">
    <w:abstractNumId w:val="23"/>
  </w:num>
  <w:num w:numId="22" w16cid:durableId="3557135">
    <w:abstractNumId w:val="19"/>
  </w:num>
  <w:num w:numId="23" w16cid:durableId="2131317992">
    <w:abstractNumId w:val="21"/>
  </w:num>
  <w:num w:numId="24" w16cid:durableId="1830057066">
    <w:abstractNumId w:val="7"/>
  </w:num>
  <w:num w:numId="25" w16cid:durableId="409238214">
    <w:abstractNumId w:val="21"/>
  </w:num>
  <w:num w:numId="26" w16cid:durableId="1385641846">
    <w:abstractNumId w:val="21"/>
  </w:num>
  <w:num w:numId="27" w16cid:durableId="1565407447">
    <w:abstractNumId w:val="21"/>
  </w:num>
  <w:num w:numId="28" w16cid:durableId="1111127729">
    <w:abstractNumId w:val="6"/>
  </w:num>
  <w:num w:numId="29" w16cid:durableId="784891234">
    <w:abstractNumId w:val="5"/>
  </w:num>
  <w:num w:numId="30" w16cid:durableId="398285044">
    <w:abstractNumId w:val="15"/>
  </w:num>
  <w:num w:numId="31" w16cid:durableId="1837378978">
    <w:abstractNumId w:val="18"/>
  </w:num>
  <w:num w:numId="32" w16cid:durableId="218059534">
    <w:abstractNumId w:val="2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ttachedTemplate r:id="rId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09"/>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318"/>
    <w:rsid w:val="00000333"/>
    <w:rsid w:val="00000DF4"/>
    <w:rsid w:val="00001497"/>
    <w:rsid w:val="00001DD3"/>
    <w:rsid w:val="00002040"/>
    <w:rsid w:val="00002A4C"/>
    <w:rsid w:val="00002C01"/>
    <w:rsid w:val="00002E8A"/>
    <w:rsid w:val="00005F31"/>
    <w:rsid w:val="00007325"/>
    <w:rsid w:val="00007E27"/>
    <w:rsid w:val="000103EF"/>
    <w:rsid w:val="00010834"/>
    <w:rsid w:val="000119B2"/>
    <w:rsid w:val="00011EBF"/>
    <w:rsid w:val="000127D4"/>
    <w:rsid w:val="00012CC6"/>
    <w:rsid w:val="00013715"/>
    <w:rsid w:val="00014BF5"/>
    <w:rsid w:val="00015E0F"/>
    <w:rsid w:val="000173D8"/>
    <w:rsid w:val="0002147C"/>
    <w:rsid w:val="00022D43"/>
    <w:rsid w:val="00022EB0"/>
    <w:rsid w:val="000235B3"/>
    <w:rsid w:val="00023890"/>
    <w:rsid w:val="000251B2"/>
    <w:rsid w:val="000257B1"/>
    <w:rsid w:val="00026683"/>
    <w:rsid w:val="00026CA7"/>
    <w:rsid w:val="000274B6"/>
    <w:rsid w:val="000306D2"/>
    <w:rsid w:val="0003120A"/>
    <w:rsid w:val="00033010"/>
    <w:rsid w:val="00033F8D"/>
    <w:rsid w:val="00034BA9"/>
    <w:rsid w:val="00034BDB"/>
    <w:rsid w:val="00034EC9"/>
    <w:rsid w:val="00034EDA"/>
    <w:rsid w:val="000359D3"/>
    <w:rsid w:val="000370B2"/>
    <w:rsid w:val="000378A8"/>
    <w:rsid w:val="00037D75"/>
    <w:rsid w:val="0004324A"/>
    <w:rsid w:val="000456CD"/>
    <w:rsid w:val="000458BB"/>
    <w:rsid w:val="000458D9"/>
    <w:rsid w:val="000459E7"/>
    <w:rsid w:val="00045F46"/>
    <w:rsid w:val="00047AB9"/>
    <w:rsid w:val="00050C4B"/>
    <w:rsid w:val="00051E18"/>
    <w:rsid w:val="0005220A"/>
    <w:rsid w:val="00052818"/>
    <w:rsid w:val="000535E4"/>
    <w:rsid w:val="0005365B"/>
    <w:rsid w:val="000539BE"/>
    <w:rsid w:val="0005426E"/>
    <w:rsid w:val="00054888"/>
    <w:rsid w:val="00055F8B"/>
    <w:rsid w:val="00057D7C"/>
    <w:rsid w:val="000607C1"/>
    <w:rsid w:val="0006114B"/>
    <w:rsid w:val="000616B5"/>
    <w:rsid w:val="000658D9"/>
    <w:rsid w:val="00065985"/>
    <w:rsid w:val="00066A30"/>
    <w:rsid w:val="00066F15"/>
    <w:rsid w:val="00071908"/>
    <w:rsid w:val="00072300"/>
    <w:rsid w:val="00072799"/>
    <w:rsid w:val="0007363C"/>
    <w:rsid w:val="00073CB6"/>
    <w:rsid w:val="0007569F"/>
    <w:rsid w:val="00076A26"/>
    <w:rsid w:val="00076AA6"/>
    <w:rsid w:val="00077535"/>
    <w:rsid w:val="00077EE9"/>
    <w:rsid w:val="000812A6"/>
    <w:rsid w:val="00081539"/>
    <w:rsid w:val="00081E40"/>
    <w:rsid w:val="0008216D"/>
    <w:rsid w:val="000823B3"/>
    <w:rsid w:val="000827DD"/>
    <w:rsid w:val="00083093"/>
    <w:rsid w:val="00083855"/>
    <w:rsid w:val="00083FF6"/>
    <w:rsid w:val="0008617C"/>
    <w:rsid w:val="00091217"/>
    <w:rsid w:val="000928B3"/>
    <w:rsid w:val="00092E2A"/>
    <w:rsid w:val="00093E5C"/>
    <w:rsid w:val="00095D49"/>
    <w:rsid w:val="00097790"/>
    <w:rsid w:val="000A0D8A"/>
    <w:rsid w:val="000A0FAB"/>
    <w:rsid w:val="000A109D"/>
    <w:rsid w:val="000A1293"/>
    <w:rsid w:val="000A1D28"/>
    <w:rsid w:val="000A2B25"/>
    <w:rsid w:val="000A3012"/>
    <w:rsid w:val="000A4B6B"/>
    <w:rsid w:val="000A4BCD"/>
    <w:rsid w:val="000A4FE1"/>
    <w:rsid w:val="000A6D4E"/>
    <w:rsid w:val="000A6DE6"/>
    <w:rsid w:val="000B0360"/>
    <w:rsid w:val="000B0595"/>
    <w:rsid w:val="000B1308"/>
    <w:rsid w:val="000B179A"/>
    <w:rsid w:val="000B319D"/>
    <w:rsid w:val="000B330D"/>
    <w:rsid w:val="000B3C26"/>
    <w:rsid w:val="000B46EF"/>
    <w:rsid w:val="000B5B65"/>
    <w:rsid w:val="000B66B1"/>
    <w:rsid w:val="000B6922"/>
    <w:rsid w:val="000B7D72"/>
    <w:rsid w:val="000C1127"/>
    <w:rsid w:val="000C1505"/>
    <w:rsid w:val="000C174B"/>
    <w:rsid w:val="000C17A3"/>
    <w:rsid w:val="000C33F8"/>
    <w:rsid w:val="000C3422"/>
    <w:rsid w:val="000C3580"/>
    <w:rsid w:val="000C4F7C"/>
    <w:rsid w:val="000C5B28"/>
    <w:rsid w:val="000C6BD9"/>
    <w:rsid w:val="000C7463"/>
    <w:rsid w:val="000C76CA"/>
    <w:rsid w:val="000C7D2D"/>
    <w:rsid w:val="000D0F58"/>
    <w:rsid w:val="000D30AB"/>
    <w:rsid w:val="000D34F3"/>
    <w:rsid w:val="000D3CBE"/>
    <w:rsid w:val="000D3CF2"/>
    <w:rsid w:val="000D40BE"/>
    <w:rsid w:val="000D4614"/>
    <w:rsid w:val="000E0487"/>
    <w:rsid w:val="000E0642"/>
    <w:rsid w:val="000E1576"/>
    <w:rsid w:val="000E1EA1"/>
    <w:rsid w:val="000E4868"/>
    <w:rsid w:val="000E6669"/>
    <w:rsid w:val="000F09D8"/>
    <w:rsid w:val="000F2634"/>
    <w:rsid w:val="000F310F"/>
    <w:rsid w:val="000F3E3A"/>
    <w:rsid w:val="000F5668"/>
    <w:rsid w:val="000F7043"/>
    <w:rsid w:val="001002F8"/>
    <w:rsid w:val="0010058E"/>
    <w:rsid w:val="0010102A"/>
    <w:rsid w:val="001030FB"/>
    <w:rsid w:val="001032F8"/>
    <w:rsid w:val="001035CB"/>
    <w:rsid w:val="00104EE1"/>
    <w:rsid w:val="001075B7"/>
    <w:rsid w:val="001076E3"/>
    <w:rsid w:val="0011050B"/>
    <w:rsid w:val="001110D8"/>
    <w:rsid w:val="00111F94"/>
    <w:rsid w:val="0011211E"/>
    <w:rsid w:val="0011297F"/>
    <w:rsid w:val="00112A7A"/>
    <w:rsid w:val="00113305"/>
    <w:rsid w:val="00113D70"/>
    <w:rsid w:val="00114016"/>
    <w:rsid w:val="001170F4"/>
    <w:rsid w:val="00122122"/>
    <w:rsid w:val="001223D3"/>
    <w:rsid w:val="0012387A"/>
    <w:rsid w:val="001238EB"/>
    <w:rsid w:val="00124122"/>
    <w:rsid w:val="00124234"/>
    <w:rsid w:val="00126C4B"/>
    <w:rsid w:val="001274D3"/>
    <w:rsid w:val="00127BF7"/>
    <w:rsid w:val="00127E6A"/>
    <w:rsid w:val="001302DB"/>
    <w:rsid w:val="00130C44"/>
    <w:rsid w:val="001312B9"/>
    <w:rsid w:val="00134486"/>
    <w:rsid w:val="00136D20"/>
    <w:rsid w:val="001376D6"/>
    <w:rsid w:val="00140595"/>
    <w:rsid w:val="00142CD0"/>
    <w:rsid w:val="00142D29"/>
    <w:rsid w:val="00144B54"/>
    <w:rsid w:val="00145A3C"/>
    <w:rsid w:val="001477E9"/>
    <w:rsid w:val="00147E17"/>
    <w:rsid w:val="00150521"/>
    <w:rsid w:val="001518BC"/>
    <w:rsid w:val="00153849"/>
    <w:rsid w:val="001543D5"/>
    <w:rsid w:val="00154C1B"/>
    <w:rsid w:val="00155026"/>
    <w:rsid w:val="00155324"/>
    <w:rsid w:val="0015713D"/>
    <w:rsid w:val="00160F0D"/>
    <w:rsid w:val="00162BA3"/>
    <w:rsid w:val="001643E4"/>
    <w:rsid w:val="00164DA6"/>
    <w:rsid w:val="00165A0E"/>
    <w:rsid w:val="0017284F"/>
    <w:rsid w:val="001731A3"/>
    <w:rsid w:val="0017381C"/>
    <w:rsid w:val="00173E3F"/>
    <w:rsid w:val="00173F93"/>
    <w:rsid w:val="00174599"/>
    <w:rsid w:val="00176C2B"/>
    <w:rsid w:val="00177224"/>
    <w:rsid w:val="001804FC"/>
    <w:rsid w:val="001805C1"/>
    <w:rsid w:val="00180E2D"/>
    <w:rsid w:val="00181679"/>
    <w:rsid w:val="00181986"/>
    <w:rsid w:val="00182D9A"/>
    <w:rsid w:val="001839CE"/>
    <w:rsid w:val="00183C7B"/>
    <w:rsid w:val="00184CB2"/>
    <w:rsid w:val="0018687B"/>
    <w:rsid w:val="00187B4B"/>
    <w:rsid w:val="001900EC"/>
    <w:rsid w:val="0019331A"/>
    <w:rsid w:val="00193CF6"/>
    <w:rsid w:val="001955A4"/>
    <w:rsid w:val="001964E8"/>
    <w:rsid w:val="001965B4"/>
    <w:rsid w:val="00197137"/>
    <w:rsid w:val="001A1111"/>
    <w:rsid w:val="001A1862"/>
    <w:rsid w:val="001A1F35"/>
    <w:rsid w:val="001A2311"/>
    <w:rsid w:val="001A2776"/>
    <w:rsid w:val="001A27E3"/>
    <w:rsid w:val="001A35C2"/>
    <w:rsid w:val="001A3989"/>
    <w:rsid w:val="001A3D46"/>
    <w:rsid w:val="001A40F5"/>
    <w:rsid w:val="001A5357"/>
    <w:rsid w:val="001A5640"/>
    <w:rsid w:val="001A581F"/>
    <w:rsid w:val="001A6B13"/>
    <w:rsid w:val="001B05DA"/>
    <w:rsid w:val="001B1C95"/>
    <w:rsid w:val="001B21C0"/>
    <w:rsid w:val="001B2F13"/>
    <w:rsid w:val="001B3553"/>
    <w:rsid w:val="001B3962"/>
    <w:rsid w:val="001B49B1"/>
    <w:rsid w:val="001B5D20"/>
    <w:rsid w:val="001B5FED"/>
    <w:rsid w:val="001B6923"/>
    <w:rsid w:val="001B7C71"/>
    <w:rsid w:val="001B7F8E"/>
    <w:rsid w:val="001C1571"/>
    <w:rsid w:val="001C17A2"/>
    <w:rsid w:val="001C3DF7"/>
    <w:rsid w:val="001C4C94"/>
    <w:rsid w:val="001C6688"/>
    <w:rsid w:val="001D0754"/>
    <w:rsid w:val="001D0C4A"/>
    <w:rsid w:val="001D321A"/>
    <w:rsid w:val="001D3334"/>
    <w:rsid w:val="001D3F79"/>
    <w:rsid w:val="001D5769"/>
    <w:rsid w:val="001E30FC"/>
    <w:rsid w:val="001E3B6D"/>
    <w:rsid w:val="001E4004"/>
    <w:rsid w:val="001E4231"/>
    <w:rsid w:val="001E51ED"/>
    <w:rsid w:val="001E6A26"/>
    <w:rsid w:val="001E6D4A"/>
    <w:rsid w:val="001E787C"/>
    <w:rsid w:val="001F15D6"/>
    <w:rsid w:val="001F4EB2"/>
    <w:rsid w:val="001F5E6D"/>
    <w:rsid w:val="001F6468"/>
    <w:rsid w:val="001F6B2F"/>
    <w:rsid w:val="001F748E"/>
    <w:rsid w:val="001F74BF"/>
    <w:rsid w:val="002001FC"/>
    <w:rsid w:val="00201136"/>
    <w:rsid w:val="0020122D"/>
    <w:rsid w:val="00204C7E"/>
    <w:rsid w:val="002053D1"/>
    <w:rsid w:val="002072A5"/>
    <w:rsid w:val="00210E00"/>
    <w:rsid w:val="00212370"/>
    <w:rsid w:val="00212F75"/>
    <w:rsid w:val="0021406E"/>
    <w:rsid w:val="00214D91"/>
    <w:rsid w:val="00214E87"/>
    <w:rsid w:val="002166C0"/>
    <w:rsid w:val="00216BE4"/>
    <w:rsid w:val="00216D4E"/>
    <w:rsid w:val="00217AE5"/>
    <w:rsid w:val="00221010"/>
    <w:rsid w:val="00222AEA"/>
    <w:rsid w:val="00223C94"/>
    <w:rsid w:val="002240B7"/>
    <w:rsid w:val="00225478"/>
    <w:rsid w:val="00225C32"/>
    <w:rsid w:val="002275E5"/>
    <w:rsid w:val="002276B3"/>
    <w:rsid w:val="00230BC9"/>
    <w:rsid w:val="002316E1"/>
    <w:rsid w:val="00232527"/>
    <w:rsid w:val="00233287"/>
    <w:rsid w:val="00233BEA"/>
    <w:rsid w:val="00234859"/>
    <w:rsid w:val="00236022"/>
    <w:rsid w:val="002431BF"/>
    <w:rsid w:val="00243B95"/>
    <w:rsid w:val="002449D3"/>
    <w:rsid w:val="002458A3"/>
    <w:rsid w:val="00245944"/>
    <w:rsid w:val="00245D8B"/>
    <w:rsid w:val="00245E7B"/>
    <w:rsid w:val="00245F59"/>
    <w:rsid w:val="00250DA2"/>
    <w:rsid w:val="00251917"/>
    <w:rsid w:val="00252FEB"/>
    <w:rsid w:val="00253B46"/>
    <w:rsid w:val="0025489D"/>
    <w:rsid w:val="00260F20"/>
    <w:rsid w:val="00260FD4"/>
    <w:rsid w:val="00261A5D"/>
    <w:rsid w:val="002624D9"/>
    <w:rsid w:val="00262BB1"/>
    <w:rsid w:val="00262F52"/>
    <w:rsid w:val="0026437A"/>
    <w:rsid w:val="002667D1"/>
    <w:rsid w:val="002704B9"/>
    <w:rsid w:val="00271DE1"/>
    <w:rsid w:val="002730B0"/>
    <w:rsid w:val="00275C68"/>
    <w:rsid w:val="00277F2C"/>
    <w:rsid w:val="00280D78"/>
    <w:rsid w:val="002810C8"/>
    <w:rsid w:val="002822BF"/>
    <w:rsid w:val="00282A28"/>
    <w:rsid w:val="00282D04"/>
    <w:rsid w:val="00282D8C"/>
    <w:rsid w:val="002850BF"/>
    <w:rsid w:val="00285D16"/>
    <w:rsid w:val="00286846"/>
    <w:rsid w:val="00286EB1"/>
    <w:rsid w:val="002931CD"/>
    <w:rsid w:val="0029415D"/>
    <w:rsid w:val="0029480B"/>
    <w:rsid w:val="00295120"/>
    <w:rsid w:val="00296572"/>
    <w:rsid w:val="0029695F"/>
    <w:rsid w:val="00297245"/>
    <w:rsid w:val="0029750E"/>
    <w:rsid w:val="00297E43"/>
    <w:rsid w:val="002A38BA"/>
    <w:rsid w:val="002A3F4A"/>
    <w:rsid w:val="002A43D3"/>
    <w:rsid w:val="002A4649"/>
    <w:rsid w:val="002A6491"/>
    <w:rsid w:val="002A6F0A"/>
    <w:rsid w:val="002B107D"/>
    <w:rsid w:val="002B1346"/>
    <w:rsid w:val="002B17D4"/>
    <w:rsid w:val="002B4E86"/>
    <w:rsid w:val="002B5071"/>
    <w:rsid w:val="002B7238"/>
    <w:rsid w:val="002C0D86"/>
    <w:rsid w:val="002C12F1"/>
    <w:rsid w:val="002C26C2"/>
    <w:rsid w:val="002C482D"/>
    <w:rsid w:val="002C78D9"/>
    <w:rsid w:val="002D10F1"/>
    <w:rsid w:val="002D3552"/>
    <w:rsid w:val="002D36E4"/>
    <w:rsid w:val="002D38C6"/>
    <w:rsid w:val="002D698F"/>
    <w:rsid w:val="002E1482"/>
    <w:rsid w:val="002E2109"/>
    <w:rsid w:val="002E461E"/>
    <w:rsid w:val="002E4AC3"/>
    <w:rsid w:val="002E6887"/>
    <w:rsid w:val="002E6C51"/>
    <w:rsid w:val="002E7D58"/>
    <w:rsid w:val="002F0207"/>
    <w:rsid w:val="002F0213"/>
    <w:rsid w:val="002F06DF"/>
    <w:rsid w:val="002F2235"/>
    <w:rsid w:val="002F4293"/>
    <w:rsid w:val="002F4733"/>
    <w:rsid w:val="002F5FA8"/>
    <w:rsid w:val="002F6E71"/>
    <w:rsid w:val="002F77F1"/>
    <w:rsid w:val="002F7B75"/>
    <w:rsid w:val="00300CDE"/>
    <w:rsid w:val="00300E87"/>
    <w:rsid w:val="00301ADB"/>
    <w:rsid w:val="00302C8E"/>
    <w:rsid w:val="00302DBC"/>
    <w:rsid w:val="00302DE9"/>
    <w:rsid w:val="003030E4"/>
    <w:rsid w:val="00304158"/>
    <w:rsid w:val="00306AAC"/>
    <w:rsid w:val="00310351"/>
    <w:rsid w:val="0031059A"/>
    <w:rsid w:val="0031154E"/>
    <w:rsid w:val="003115BE"/>
    <w:rsid w:val="003118F1"/>
    <w:rsid w:val="00311AD6"/>
    <w:rsid w:val="003121F0"/>
    <w:rsid w:val="003122F1"/>
    <w:rsid w:val="0031243D"/>
    <w:rsid w:val="003126B7"/>
    <w:rsid w:val="00313FC8"/>
    <w:rsid w:val="003162DC"/>
    <w:rsid w:val="0031694C"/>
    <w:rsid w:val="003173DA"/>
    <w:rsid w:val="00321CC3"/>
    <w:rsid w:val="003228A4"/>
    <w:rsid w:val="00323331"/>
    <w:rsid w:val="00324CE4"/>
    <w:rsid w:val="0032637F"/>
    <w:rsid w:val="0032748E"/>
    <w:rsid w:val="00330EE1"/>
    <w:rsid w:val="003317A5"/>
    <w:rsid w:val="00331882"/>
    <w:rsid w:val="00331E6F"/>
    <w:rsid w:val="00332ACF"/>
    <w:rsid w:val="00335715"/>
    <w:rsid w:val="00336CAE"/>
    <w:rsid w:val="00337E89"/>
    <w:rsid w:val="0034181C"/>
    <w:rsid w:val="00342BC5"/>
    <w:rsid w:val="00344CFC"/>
    <w:rsid w:val="00346C41"/>
    <w:rsid w:val="00347996"/>
    <w:rsid w:val="00347CDB"/>
    <w:rsid w:val="00351517"/>
    <w:rsid w:val="00351720"/>
    <w:rsid w:val="0035405F"/>
    <w:rsid w:val="003547B2"/>
    <w:rsid w:val="003554E8"/>
    <w:rsid w:val="00357B41"/>
    <w:rsid w:val="003608DF"/>
    <w:rsid w:val="00361D08"/>
    <w:rsid w:val="00365CA6"/>
    <w:rsid w:val="00366308"/>
    <w:rsid w:val="00366C4D"/>
    <w:rsid w:val="00367028"/>
    <w:rsid w:val="00370858"/>
    <w:rsid w:val="00371520"/>
    <w:rsid w:val="00372183"/>
    <w:rsid w:val="003721D2"/>
    <w:rsid w:val="0037357E"/>
    <w:rsid w:val="003743A5"/>
    <w:rsid w:val="003769C0"/>
    <w:rsid w:val="003773A2"/>
    <w:rsid w:val="00380333"/>
    <w:rsid w:val="00380722"/>
    <w:rsid w:val="003817D5"/>
    <w:rsid w:val="00382F6A"/>
    <w:rsid w:val="00383445"/>
    <w:rsid w:val="00383E06"/>
    <w:rsid w:val="00384529"/>
    <w:rsid w:val="00386CE0"/>
    <w:rsid w:val="00387ECE"/>
    <w:rsid w:val="003900E6"/>
    <w:rsid w:val="00390C82"/>
    <w:rsid w:val="00390D6D"/>
    <w:rsid w:val="00391DAA"/>
    <w:rsid w:val="00392B0E"/>
    <w:rsid w:val="003946D5"/>
    <w:rsid w:val="00394739"/>
    <w:rsid w:val="003962F1"/>
    <w:rsid w:val="0039649D"/>
    <w:rsid w:val="00396983"/>
    <w:rsid w:val="003A0209"/>
    <w:rsid w:val="003A0939"/>
    <w:rsid w:val="003A09A2"/>
    <w:rsid w:val="003A0FA1"/>
    <w:rsid w:val="003A3D6E"/>
    <w:rsid w:val="003A3F97"/>
    <w:rsid w:val="003A4979"/>
    <w:rsid w:val="003A509E"/>
    <w:rsid w:val="003A53F8"/>
    <w:rsid w:val="003A5F09"/>
    <w:rsid w:val="003A6493"/>
    <w:rsid w:val="003A78E2"/>
    <w:rsid w:val="003A7C0F"/>
    <w:rsid w:val="003B0169"/>
    <w:rsid w:val="003B04E8"/>
    <w:rsid w:val="003B0E1A"/>
    <w:rsid w:val="003B2537"/>
    <w:rsid w:val="003B3490"/>
    <w:rsid w:val="003B3980"/>
    <w:rsid w:val="003B5DEF"/>
    <w:rsid w:val="003B6315"/>
    <w:rsid w:val="003B792A"/>
    <w:rsid w:val="003B7930"/>
    <w:rsid w:val="003C0443"/>
    <w:rsid w:val="003C048E"/>
    <w:rsid w:val="003C1020"/>
    <w:rsid w:val="003C2D62"/>
    <w:rsid w:val="003C3221"/>
    <w:rsid w:val="003C3C50"/>
    <w:rsid w:val="003C43A7"/>
    <w:rsid w:val="003C4B80"/>
    <w:rsid w:val="003C5546"/>
    <w:rsid w:val="003D0539"/>
    <w:rsid w:val="003D0A8D"/>
    <w:rsid w:val="003D1B76"/>
    <w:rsid w:val="003D2A12"/>
    <w:rsid w:val="003D3908"/>
    <w:rsid w:val="003D4E99"/>
    <w:rsid w:val="003E05DC"/>
    <w:rsid w:val="003E0714"/>
    <w:rsid w:val="003E0A16"/>
    <w:rsid w:val="003E0CD3"/>
    <w:rsid w:val="003E0E68"/>
    <w:rsid w:val="003E28ED"/>
    <w:rsid w:val="003E2FA2"/>
    <w:rsid w:val="003E4784"/>
    <w:rsid w:val="003E4B59"/>
    <w:rsid w:val="003E4FCC"/>
    <w:rsid w:val="003E688C"/>
    <w:rsid w:val="003E790D"/>
    <w:rsid w:val="003F0144"/>
    <w:rsid w:val="003F01C7"/>
    <w:rsid w:val="003F135D"/>
    <w:rsid w:val="003F3149"/>
    <w:rsid w:val="003F39BF"/>
    <w:rsid w:val="003F4887"/>
    <w:rsid w:val="003F52F4"/>
    <w:rsid w:val="003F57F7"/>
    <w:rsid w:val="003F5910"/>
    <w:rsid w:val="003F5E58"/>
    <w:rsid w:val="003F66EF"/>
    <w:rsid w:val="003F7F28"/>
    <w:rsid w:val="00400074"/>
    <w:rsid w:val="00401461"/>
    <w:rsid w:val="0040199A"/>
    <w:rsid w:val="00401B7D"/>
    <w:rsid w:val="00402F12"/>
    <w:rsid w:val="00405FE1"/>
    <w:rsid w:val="00407A53"/>
    <w:rsid w:val="00407A8E"/>
    <w:rsid w:val="00412DED"/>
    <w:rsid w:val="00412EC3"/>
    <w:rsid w:val="00413268"/>
    <w:rsid w:val="00413A25"/>
    <w:rsid w:val="00414A03"/>
    <w:rsid w:val="0041500E"/>
    <w:rsid w:val="004159A6"/>
    <w:rsid w:val="00417F92"/>
    <w:rsid w:val="004204C9"/>
    <w:rsid w:val="0042169E"/>
    <w:rsid w:val="004222A4"/>
    <w:rsid w:val="00422A81"/>
    <w:rsid w:val="0042322B"/>
    <w:rsid w:val="0042447F"/>
    <w:rsid w:val="00424489"/>
    <w:rsid w:val="004269B0"/>
    <w:rsid w:val="00430AEE"/>
    <w:rsid w:val="00431F19"/>
    <w:rsid w:val="00432C36"/>
    <w:rsid w:val="004332D9"/>
    <w:rsid w:val="00433630"/>
    <w:rsid w:val="00433642"/>
    <w:rsid w:val="00433905"/>
    <w:rsid w:val="00434814"/>
    <w:rsid w:val="004361DD"/>
    <w:rsid w:val="00436504"/>
    <w:rsid w:val="00436933"/>
    <w:rsid w:val="00442C5A"/>
    <w:rsid w:val="004435E2"/>
    <w:rsid w:val="004464F8"/>
    <w:rsid w:val="00447E14"/>
    <w:rsid w:val="00451E9A"/>
    <w:rsid w:val="00453C99"/>
    <w:rsid w:val="00453F55"/>
    <w:rsid w:val="00453F6C"/>
    <w:rsid w:val="00457573"/>
    <w:rsid w:val="004579F7"/>
    <w:rsid w:val="0046036E"/>
    <w:rsid w:val="00460A4D"/>
    <w:rsid w:val="00460B39"/>
    <w:rsid w:val="00462B5A"/>
    <w:rsid w:val="0046398E"/>
    <w:rsid w:val="00464124"/>
    <w:rsid w:val="00464B49"/>
    <w:rsid w:val="00465727"/>
    <w:rsid w:val="004708D6"/>
    <w:rsid w:val="0047187A"/>
    <w:rsid w:val="0047366F"/>
    <w:rsid w:val="004745FD"/>
    <w:rsid w:val="0047531A"/>
    <w:rsid w:val="00476CBD"/>
    <w:rsid w:val="00477671"/>
    <w:rsid w:val="00480A1F"/>
    <w:rsid w:val="00481765"/>
    <w:rsid w:val="00481F88"/>
    <w:rsid w:val="0048200C"/>
    <w:rsid w:val="00482CBE"/>
    <w:rsid w:val="0048448F"/>
    <w:rsid w:val="00484AF2"/>
    <w:rsid w:val="00484E34"/>
    <w:rsid w:val="004864F3"/>
    <w:rsid w:val="00487CBD"/>
    <w:rsid w:val="0049091E"/>
    <w:rsid w:val="0049153A"/>
    <w:rsid w:val="00491794"/>
    <w:rsid w:val="0049485A"/>
    <w:rsid w:val="00494D73"/>
    <w:rsid w:val="00495DDC"/>
    <w:rsid w:val="00496BD9"/>
    <w:rsid w:val="00497147"/>
    <w:rsid w:val="004979BE"/>
    <w:rsid w:val="004A47CA"/>
    <w:rsid w:val="004A5229"/>
    <w:rsid w:val="004A7D7D"/>
    <w:rsid w:val="004B43BA"/>
    <w:rsid w:val="004B44F1"/>
    <w:rsid w:val="004B457E"/>
    <w:rsid w:val="004B5759"/>
    <w:rsid w:val="004B5A62"/>
    <w:rsid w:val="004B7836"/>
    <w:rsid w:val="004B7D2C"/>
    <w:rsid w:val="004C010B"/>
    <w:rsid w:val="004C12BB"/>
    <w:rsid w:val="004C3199"/>
    <w:rsid w:val="004C41B8"/>
    <w:rsid w:val="004C60BD"/>
    <w:rsid w:val="004C6E0A"/>
    <w:rsid w:val="004C704F"/>
    <w:rsid w:val="004C7AF6"/>
    <w:rsid w:val="004C7BB1"/>
    <w:rsid w:val="004D00DF"/>
    <w:rsid w:val="004D0271"/>
    <w:rsid w:val="004D321C"/>
    <w:rsid w:val="004D4866"/>
    <w:rsid w:val="004D5A76"/>
    <w:rsid w:val="004D5D9F"/>
    <w:rsid w:val="004D6F50"/>
    <w:rsid w:val="004D7AF7"/>
    <w:rsid w:val="004D7F85"/>
    <w:rsid w:val="004E05E5"/>
    <w:rsid w:val="004E1C7C"/>
    <w:rsid w:val="004E2A5E"/>
    <w:rsid w:val="004E2E77"/>
    <w:rsid w:val="004E3621"/>
    <w:rsid w:val="004E4B3A"/>
    <w:rsid w:val="004E51E3"/>
    <w:rsid w:val="004E6BBB"/>
    <w:rsid w:val="004E79F7"/>
    <w:rsid w:val="004F0850"/>
    <w:rsid w:val="004F18F5"/>
    <w:rsid w:val="004F1C5C"/>
    <w:rsid w:val="004F2A54"/>
    <w:rsid w:val="004F2D29"/>
    <w:rsid w:val="004F40F9"/>
    <w:rsid w:val="004F4F19"/>
    <w:rsid w:val="004F5224"/>
    <w:rsid w:val="004F6A2B"/>
    <w:rsid w:val="00500254"/>
    <w:rsid w:val="0050082D"/>
    <w:rsid w:val="00500C2C"/>
    <w:rsid w:val="00500DBA"/>
    <w:rsid w:val="0050281D"/>
    <w:rsid w:val="00502CFB"/>
    <w:rsid w:val="00504AE4"/>
    <w:rsid w:val="00504F3F"/>
    <w:rsid w:val="005053AB"/>
    <w:rsid w:val="00505F58"/>
    <w:rsid w:val="00506FA5"/>
    <w:rsid w:val="0050709C"/>
    <w:rsid w:val="0051024C"/>
    <w:rsid w:val="00510BD4"/>
    <w:rsid w:val="00511FF3"/>
    <w:rsid w:val="00512537"/>
    <w:rsid w:val="00514FAF"/>
    <w:rsid w:val="00515107"/>
    <w:rsid w:val="005156EA"/>
    <w:rsid w:val="00517E60"/>
    <w:rsid w:val="00526EF3"/>
    <w:rsid w:val="00527361"/>
    <w:rsid w:val="0053002C"/>
    <w:rsid w:val="005301E1"/>
    <w:rsid w:val="00530819"/>
    <w:rsid w:val="00535FA6"/>
    <w:rsid w:val="005373A7"/>
    <w:rsid w:val="00537693"/>
    <w:rsid w:val="00537769"/>
    <w:rsid w:val="005400EF"/>
    <w:rsid w:val="00542017"/>
    <w:rsid w:val="00542183"/>
    <w:rsid w:val="00542A3B"/>
    <w:rsid w:val="00542DD5"/>
    <w:rsid w:val="00542E2C"/>
    <w:rsid w:val="005435C9"/>
    <w:rsid w:val="00545192"/>
    <w:rsid w:val="0054568D"/>
    <w:rsid w:val="00545C32"/>
    <w:rsid w:val="005467C1"/>
    <w:rsid w:val="00546983"/>
    <w:rsid w:val="00546A91"/>
    <w:rsid w:val="005539B5"/>
    <w:rsid w:val="0055584A"/>
    <w:rsid w:val="00555DA6"/>
    <w:rsid w:val="00556255"/>
    <w:rsid w:val="00556A48"/>
    <w:rsid w:val="005572A6"/>
    <w:rsid w:val="00557AD4"/>
    <w:rsid w:val="005604C2"/>
    <w:rsid w:val="00563982"/>
    <w:rsid w:val="00566588"/>
    <w:rsid w:val="00566BC2"/>
    <w:rsid w:val="00567710"/>
    <w:rsid w:val="00567E16"/>
    <w:rsid w:val="00567F8F"/>
    <w:rsid w:val="005706F2"/>
    <w:rsid w:val="00571EDC"/>
    <w:rsid w:val="00571F9A"/>
    <w:rsid w:val="00574446"/>
    <w:rsid w:val="00577464"/>
    <w:rsid w:val="005807E9"/>
    <w:rsid w:val="0058250A"/>
    <w:rsid w:val="00584263"/>
    <w:rsid w:val="005847E1"/>
    <w:rsid w:val="00586D56"/>
    <w:rsid w:val="00590030"/>
    <w:rsid w:val="00590695"/>
    <w:rsid w:val="005909A2"/>
    <w:rsid w:val="0059150E"/>
    <w:rsid w:val="00591E10"/>
    <w:rsid w:val="00591E7A"/>
    <w:rsid w:val="005930E7"/>
    <w:rsid w:val="005944DC"/>
    <w:rsid w:val="00595BCE"/>
    <w:rsid w:val="00595C9A"/>
    <w:rsid w:val="00595F96"/>
    <w:rsid w:val="00596B0E"/>
    <w:rsid w:val="005A092D"/>
    <w:rsid w:val="005A192E"/>
    <w:rsid w:val="005A3D57"/>
    <w:rsid w:val="005A3E4C"/>
    <w:rsid w:val="005A3F97"/>
    <w:rsid w:val="005A4351"/>
    <w:rsid w:val="005A4B65"/>
    <w:rsid w:val="005A516C"/>
    <w:rsid w:val="005A6F50"/>
    <w:rsid w:val="005B0089"/>
    <w:rsid w:val="005B066C"/>
    <w:rsid w:val="005B1302"/>
    <w:rsid w:val="005B139A"/>
    <w:rsid w:val="005B20CE"/>
    <w:rsid w:val="005B2725"/>
    <w:rsid w:val="005B2B39"/>
    <w:rsid w:val="005B5785"/>
    <w:rsid w:val="005B5AA5"/>
    <w:rsid w:val="005B5CFB"/>
    <w:rsid w:val="005B67CE"/>
    <w:rsid w:val="005C1AEB"/>
    <w:rsid w:val="005C22CA"/>
    <w:rsid w:val="005C3029"/>
    <w:rsid w:val="005C3272"/>
    <w:rsid w:val="005C374B"/>
    <w:rsid w:val="005C502B"/>
    <w:rsid w:val="005C5920"/>
    <w:rsid w:val="005D001E"/>
    <w:rsid w:val="005D2291"/>
    <w:rsid w:val="005D26BA"/>
    <w:rsid w:val="005D3AB9"/>
    <w:rsid w:val="005D404D"/>
    <w:rsid w:val="005D462D"/>
    <w:rsid w:val="005D489E"/>
    <w:rsid w:val="005D6C2F"/>
    <w:rsid w:val="005E06CC"/>
    <w:rsid w:val="005E0703"/>
    <w:rsid w:val="005E154A"/>
    <w:rsid w:val="005E174A"/>
    <w:rsid w:val="005E1897"/>
    <w:rsid w:val="005E42CD"/>
    <w:rsid w:val="005E5268"/>
    <w:rsid w:val="005E74F3"/>
    <w:rsid w:val="005F1E6F"/>
    <w:rsid w:val="005F2D16"/>
    <w:rsid w:val="005F30D5"/>
    <w:rsid w:val="005F4379"/>
    <w:rsid w:val="005F6876"/>
    <w:rsid w:val="005F7DBC"/>
    <w:rsid w:val="00602C74"/>
    <w:rsid w:val="00603606"/>
    <w:rsid w:val="00605248"/>
    <w:rsid w:val="006053B7"/>
    <w:rsid w:val="00605F02"/>
    <w:rsid w:val="006079EE"/>
    <w:rsid w:val="00607FFB"/>
    <w:rsid w:val="0061005F"/>
    <w:rsid w:val="00610F8B"/>
    <w:rsid w:val="0061263E"/>
    <w:rsid w:val="006138F2"/>
    <w:rsid w:val="00615AAD"/>
    <w:rsid w:val="00616FD6"/>
    <w:rsid w:val="00621352"/>
    <w:rsid w:val="00621D58"/>
    <w:rsid w:val="00622C98"/>
    <w:rsid w:val="006240A9"/>
    <w:rsid w:val="006245BC"/>
    <w:rsid w:val="00627567"/>
    <w:rsid w:val="00632714"/>
    <w:rsid w:val="00633220"/>
    <w:rsid w:val="006345F0"/>
    <w:rsid w:val="00634ECE"/>
    <w:rsid w:val="00635120"/>
    <w:rsid w:val="0063679F"/>
    <w:rsid w:val="0063696A"/>
    <w:rsid w:val="00637C17"/>
    <w:rsid w:val="0064053A"/>
    <w:rsid w:val="00642CED"/>
    <w:rsid w:val="00642CF8"/>
    <w:rsid w:val="00642D81"/>
    <w:rsid w:val="0064337E"/>
    <w:rsid w:val="00643DE7"/>
    <w:rsid w:val="00644E4C"/>
    <w:rsid w:val="006450DC"/>
    <w:rsid w:val="006475FF"/>
    <w:rsid w:val="006479AE"/>
    <w:rsid w:val="00647CA3"/>
    <w:rsid w:val="006502AB"/>
    <w:rsid w:val="00650FCC"/>
    <w:rsid w:val="00655F23"/>
    <w:rsid w:val="006572A3"/>
    <w:rsid w:val="00657BF4"/>
    <w:rsid w:val="00660CA9"/>
    <w:rsid w:val="00661B7A"/>
    <w:rsid w:val="00661F60"/>
    <w:rsid w:val="0066387B"/>
    <w:rsid w:val="00663A90"/>
    <w:rsid w:val="00663B05"/>
    <w:rsid w:val="006655F0"/>
    <w:rsid w:val="006658E6"/>
    <w:rsid w:val="0066645F"/>
    <w:rsid w:val="006678C1"/>
    <w:rsid w:val="00667D75"/>
    <w:rsid w:val="006707F2"/>
    <w:rsid w:val="006708B6"/>
    <w:rsid w:val="00670A87"/>
    <w:rsid w:val="00671D55"/>
    <w:rsid w:val="0067213B"/>
    <w:rsid w:val="00672E7A"/>
    <w:rsid w:val="00673F3C"/>
    <w:rsid w:val="00674867"/>
    <w:rsid w:val="00674E6D"/>
    <w:rsid w:val="00674EF5"/>
    <w:rsid w:val="00675E1C"/>
    <w:rsid w:val="00677CD3"/>
    <w:rsid w:val="0068005E"/>
    <w:rsid w:val="0068037C"/>
    <w:rsid w:val="00680923"/>
    <w:rsid w:val="006836AE"/>
    <w:rsid w:val="00684BCB"/>
    <w:rsid w:val="0068693D"/>
    <w:rsid w:val="00687216"/>
    <w:rsid w:val="00687FCB"/>
    <w:rsid w:val="00687FE0"/>
    <w:rsid w:val="006919E7"/>
    <w:rsid w:val="00692456"/>
    <w:rsid w:val="006943C2"/>
    <w:rsid w:val="00694590"/>
    <w:rsid w:val="00694BA5"/>
    <w:rsid w:val="00695389"/>
    <w:rsid w:val="00695AC8"/>
    <w:rsid w:val="00695E2D"/>
    <w:rsid w:val="0069611F"/>
    <w:rsid w:val="006A0C4C"/>
    <w:rsid w:val="006A122D"/>
    <w:rsid w:val="006A2551"/>
    <w:rsid w:val="006A3491"/>
    <w:rsid w:val="006A44F9"/>
    <w:rsid w:val="006A5554"/>
    <w:rsid w:val="006A6F7A"/>
    <w:rsid w:val="006A761C"/>
    <w:rsid w:val="006A7A7B"/>
    <w:rsid w:val="006B1721"/>
    <w:rsid w:val="006B338B"/>
    <w:rsid w:val="006B396F"/>
    <w:rsid w:val="006B3E8B"/>
    <w:rsid w:val="006B4448"/>
    <w:rsid w:val="006B4A8D"/>
    <w:rsid w:val="006B5097"/>
    <w:rsid w:val="006B5E56"/>
    <w:rsid w:val="006B66B7"/>
    <w:rsid w:val="006B6B6F"/>
    <w:rsid w:val="006B6D65"/>
    <w:rsid w:val="006B7FA5"/>
    <w:rsid w:val="006C294A"/>
    <w:rsid w:val="006C4984"/>
    <w:rsid w:val="006C4B00"/>
    <w:rsid w:val="006C57E7"/>
    <w:rsid w:val="006D0518"/>
    <w:rsid w:val="006D0BCD"/>
    <w:rsid w:val="006D0F13"/>
    <w:rsid w:val="006D2833"/>
    <w:rsid w:val="006D3D94"/>
    <w:rsid w:val="006D51AB"/>
    <w:rsid w:val="006D5A80"/>
    <w:rsid w:val="006D6092"/>
    <w:rsid w:val="006D62AD"/>
    <w:rsid w:val="006D7445"/>
    <w:rsid w:val="006E0C45"/>
    <w:rsid w:val="006E2DD7"/>
    <w:rsid w:val="006E3E9F"/>
    <w:rsid w:val="006E4234"/>
    <w:rsid w:val="006E5746"/>
    <w:rsid w:val="006E6424"/>
    <w:rsid w:val="006E6982"/>
    <w:rsid w:val="006E698C"/>
    <w:rsid w:val="006F0D89"/>
    <w:rsid w:val="006F1156"/>
    <w:rsid w:val="006F1440"/>
    <w:rsid w:val="006F29AA"/>
    <w:rsid w:val="006F2BC5"/>
    <w:rsid w:val="006F3BE3"/>
    <w:rsid w:val="006F574C"/>
    <w:rsid w:val="006F6BBF"/>
    <w:rsid w:val="006F79EE"/>
    <w:rsid w:val="006F7E53"/>
    <w:rsid w:val="00700587"/>
    <w:rsid w:val="00702D2A"/>
    <w:rsid w:val="00705CFC"/>
    <w:rsid w:val="00706DC0"/>
    <w:rsid w:val="00706FAF"/>
    <w:rsid w:val="00707F52"/>
    <w:rsid w:val="00710740"/>
    <w:rsid w:val="00713413"/>
    <w:rsid w:val="00713FA6"/>
    <w:rsid w:val="00714099"/>
    <w:rsid w:val="007149FB"/>
    <w:rsid w:val="007166BA"/>
    <w:rsid w:val="0071678B"/>
    <w:rsid w:val="00717FCD"/>
    <w:rsid w:val="0072183A"/>
    <w:rsid w:val="007233FB"/>
    <w:rsid w:val="00723E35"/>
    <w:rsid w:val="00725499"/>
    <w:rsid w:val="00725649"/>
    <w:rsid w:val="00725F9C"/>
    <w:rsid w:val="0072649A"/>
    <w:rsid w:val="007268F8"/>
    <w:rsid w:val="00730AB0"/>
    <w:rsid w:val="00730EF1"/>
    <w:rsid w:val="0073101C"/>
    <w:rsid w:val="0073197C"/>
    <w:rsid w:val="00731F38"/>
    <w:rsid w:val="0073255A"/>
    <w:rsid w:val="00733234"/>
    <w:rsid w:val="007345A8"/>
    <w:rsid w:val="007345F8"/>
    <w:rsid w:val="0074011A"/>
    <w:rsid w:val="007401BE"/>
    <w:rsid w:val="0074049B"/>
    <w:rsid w:val="007409CA"/>
    <w:rsid w:val="00740EC8"/>
    <w:rsid w:val="00741B93"/>
    <w:rsid w:val="00743EB8"/>
    <w:rsid w:val="00743EDE"/>
    <w:rsid w:val="00745F52"/>
    <w:rsid w:val="007467AC"/>
    <w:rsid w:val="00747692"/>
    <w:rsid w:val="00747928"/>
    <w:rsid w:val="007508A3"/>
    <w:rsid w:val="00750B26"/>
    <w:rsid w:val="00752B6B"/>
    <w:rsid w:val="0075315B"/>
    <w:rsid w:val="00753B26"/>
    <w:rsid w:val="007542F0"/>
    <w:rsid w:val="00754691"/>
    <w:rsid w:val="00754941"/>
    <w:rsid w:val="007617C6"/>
    <w:rsid w:val="00762FDD"/>
    <w:rsid w:val="00763D7A"/>
    <w:rsid w:val="00764142"/>
    <w:rsid w:val="0076609F"/>
    <w:rsid w:val="0076649D"/>
    <w:rsid w:val="00766858"/>
    <w:rsid w:val="00770B97"/>
    <w:rsid w:val="00771055"/>
    <w:rsid w:val="007737C8"/>
    <w:rsid w:val="0077467E"/>
    <w:rsid w:val="007759EA"/>
    <w:rsid w:val="00775F8E"/>
    <w:rsid w:val="00776A65"/>
    <w:rsid w:val="00780A9C"/>
    <w:rsid w:val="0078124F"/>
    <w:rsid w:val="00781535"/>
    <w:rsid w:val="00782405"/>
    <w:rsid w:val="0078240E"/>
    <w:rsid w:val="007827DD"/>
    <w:rsid w:val="00783427"/>
    <w:rsid w:val="00784195"/>
    <w:rsid w:val="00784758"/>
    <w:rsid w:val="007852AC"/>
    <w:rsid w:val="00785FBC"/>
    <w:rsid w:val="00790111"/>
    <w:rsid w:val="00790244"/>
    <w:rsid w:val="00791197"/>
    <w:rsid w:val="007936CE"/>
    <w:rsid w:val="00794C17"/>
    <w:rsid w:val="00794C9A"/>
    <w:rsid w:val="00795CD0"/>
    <w:rsid w:val="00796035"/>
    <w:rsid w:val="0079641F"/>
    <w:rsid w:val="007A009D"/>
    <w:rsid w:val="007A1F76"/>
    <w:rsid w:val="007A3229"/>
    <w:rsid w:val="007A3C88"/>
    <w:rsid w:val="007A4143"/>
    <w:rsid w:val="007A4399"/>
    <w:rsid w:val="007B07A9"/>
    <w:rsid w:val="007B1230"/>
    <w:rsid w:val="007B1612"/>
    <w:rsid w:val="007B251D"/>
    <w:rsid w:val="007B346D"/>
    <w:rsid w:val="007B3A54"/>
    <w:rsid w:val="007B4F47"/>
    <w:rsid w:val="007B5F86"/>
    <w:rsid w:val="007B7A74"/>
    <w:rsid w:val="007B7D79"/>
    <w:rsid w:val="007C0546"/>
    <w:rsid w:val="007C1B8A"/>
    <w:rsid w:val="007C22A7"/>
    <w:rsid w:val="007C2D71"/>
    <w:rsid w:val="007C33A8"/>
    <w:rsid w:val="007C434E"/>
    <w:rsid w:val="007C4F95"/>
    <w:rsid w:val="007C7B4D"/>
    <w:rsid w:val="007D0C08"/>
    <w:rsid w:val="007D2181"/>
    <w:rsid w:val="007D48B7"/>
    <w:rsid w:val="007D516A"/>
    <w:rsid w:val="007D526A"/>
    <w:rsid w:val="007D6D5C"/>
    <w:rsid w:val="007D7420"/>
    <w:rsid w:val="007E0832"/>
    <w:rsid w:val="007E0882"/>
    <w:rsid w:val="007E0C1C"/>
    <w:rsid w:val="007E1825"/>
    <w:rsid w:val="007E4A23"/>
    <w:rsid w:val="007E7E0C"/>
    <w:rsid w:val="007F0F63"/>
    <w:rsid w:val="007F1421"/>
    <w:rsid w:val="007F18AE"/>
    <w:rsid w:val="007F1E86"/>
    <w:rsid w:val="007F454F"/>
    <w:rsid w:val="007F682C"/>
    <w:rsid w:val="007F705F"/>
    <w:rsid w:val="007F7DCA"/>
    <w:rsid w:val="007F7DFA"/>
    <w:rsid w:val="008006DF"/>
    <w:rsid w:val="0080150E"/>
    <w:rsid w:val="00802B9E"/>
    <w:rsid w:val="00803411"/>
    <w:rsid w:val="00803F15"/>
    <w:rsid w:val="00803F39"/>
    <w:rsid w:val="00805A83"/>
    <w:rsid w:val="0080611B"/>
    <w:rsid w:val="008106CA"/>
    <w:rsid w:val="0081089A"/>
    <w:rsid w:val="00812020"/>
    <w:rsid w:val="0081275C"/>
    <w:rsid w:val="00812F77"/>
    <w:rsid w:val="00814000"/>
    <w:rsid w:val="00815F91"/>
    <w:rsid w:val="0081634E"/>
    <w:rsid w:val="008177F2"/>
    <w:rsid w:val="00820E55"/>
    <w:rsid w:val="0082172D"/>
    <w:rsid w:val="00821774"/>
    <w:rsid w:val="008224AE"/>
    <w:rsid w:val="00822ACC"/>
    <w:rsid w:val="008240FE"/>
    <w:rsid w:val="00824149"/>
    <w:rsid w:val="008255D2"/>
    <w:rsid w:val="0082599C"/>
    <w:rsid w:val="00825A31"/>
    <w:rsid w:val="00830EEB"/>
    <w:rsid w:val="0083303B"/>
    <w:rsid w:val="00833D81"/>
    <w:rsid w:val="0084104D"/>
    <w:rsid w:val="008412EE"/>
    <w:rsid w:val="00841547"/>
    <w:rsid w:val="00843DFF"/>
    <w:rsid w:val="008448F6"/>
    <w:rsid w:val="00844A97"/>
    <w:rsid w:val="008477BC"/>
    <w:rsid w:val="00850F68"/>
    <w:rsid w:val="008522FB"/>
    <w:rsid w:val="008523F4"/>
    <w:rsid w:val="00852BAB"/>
    <w:rsid w:val="00853BAD"/>
    <w:rsid w:val="00854675"/>
    <w:rsid w:val="00855A3E"/>
    <w:rsid w:val="00857FBF"/>
    <w:rsid w:val="00860412"/>
    <w:rsid w:val="00860524"/>
    <w:rsid w:val="008633F3"/>
    <w:rsid w:val="0086788F"/>
    <w:rsid w:val="008703F5"/>
    <w:rsid w:val="008736F3"/>
    <w:rsid w:val="008740B8"/>
    <w:rsid w:val="0087524C"/>
    <w:rsid w:val="008753AD"/>
    <w:rsid w:val="00875BD7"/>
    <w:rsid w:val="00877BB2"/>
    <w:rsid w:val="00880565"/>
    <w:rsid w:val="008806FF"/>
    <w:rsid w:val="008841C0"/>
    <w:rsid w:val="00884238"/>
    <w:rsid w:val="00884358"/>
    <w:rsid w:val="00885419"/>
    <w:rsid w:val="0088557B"/>
    <w:rsid w:val="00885CFA"/>
    <w:rsid w:val="00887E5C"/>
    <w:rsid w:val="00890010"/>
    <w:rsid w:val="00890986"/>
    <w:rsid w:val="008911AE"/>
    <w:rsid w:val="00892081"/>
    <w:rsid w:val="0089285A"/>
    <w:rsid w:val="00892FEF"/>
    <w:rsid w:val="00893E49"/>
    <w:rsid w:val="00894B04"/>
    <w:rsid w:val="00896C00"/>
    <w:rsid w:val="00897DD8"/>
    <w:rsid w:val="008A1CCD"/>
    <w:rsid w:val="008A2967"/>
    <w:rsid w:val="008A3471"/>
    <w:rsid w:val="008A38EA"/>
    <w:rsid w:val="008A3981"/>
    <w:rsid w:val="008A4DE5"/>
    <w:rsid w:val="008A5392"/>
    <w:rsid w:val="008A7F1E"/>
    <w:rsid w:val="008B0093"/>
    <w:rsid w:val="008B0B9A"/>
    <w:rsid w:val="008B11A9"/>
    <w:rsid w:val="008B12FB"/>
    <w:rsid w:val="008B1642"/>
    <w:rsid w:val="008B1CBA"/>
    <w:rsid w:val="008B3039"/>
    <w:rsid w:val="008B30D9"/>
    <w:rsid w:val="008B31CA"/>
    <w:rsid w:val="008B7956"/>
    <w:rsid w:val="008C0106"/>
    <w:rsid w:val="008C0D15"/>
    <w:rsid w:val="008C2B1B"/>
    <w:rsid w:val="008C4230"/>
    <w:rsid w:val="008C513D"/>
    <w:rsid w:val="008C5261"/>
    <w:rsid w:val="008C5B99"/>
    <w:rsid w:val="008C5C9C"/>
    <w:rsid w:val="008C641A"/>
    <w:rsid w:val="008C67B4"/>
    <w:rsid w:val="008C6FE0"/>
    <w:rsid w:val="008C78C9"/>
    <w:rsid w:val="008C7F3E"/>
    <w:rsid w:val="008D1461"/>
    <w:rsid w:val="008D182D"/>
    <w:rsid w:val="008D20C0"/>
    <w:rsid w:val="008D2633"/>
    <w:rsid w:val="008D2D45"/>
    <w:rsid w:val="008D3533"/>
    <w:rsid w:val="008D44D9"/>
    <w:rsid w:val="008D50C2"/>
    <w:rsid w:val="008D627A"/>
    <w:rsid w:val="008D65B4"/>
    <w:rsid w:val="008D6F58"/>
    <w:rsid w:val="008E1317"/>
    <w:rsid w:val="008E273F"/>
    <w:rsid w:val="008E39E0"/>
    <w:rsid w:val="008E3A28"/>
    <w:rsid w:val="008E3B5A"/>
    <w:rsid w:val="008E3B6C"/>
    <w:rsid w:val="008E4622"/>
    <w:rsid w:val="008E4699"/>
    <w:rsid w:val="008E492B"/>
    <w:rsid w:val="008E5E65"/>
    <w:rsid w:val="008E61A3"/>
    <w:rsid w:val="008E62F5"/>
    <w:rsid w:val="008E6768"/>
    <w:rsid w:val="008E691C"/>
    <w:rsid w:val="008E6E9C"/>
    <w:rsid w:val="008E6F38"/>
    <w:rsid w:val="008F0438"/>
    <w:rsid w:val="008F110E"/>
    <w:rsid w:val="008F1465"/>
    <w:rsid w:val="008F230F"/>
    <w:rsid w:val="008F78FD"/>
    <w:rsid w:val="008F7C84"/>
    <w:rsid w:val="009001E4"/>
    <w:rsid w:val="00900D01"/>
    <w:rsid w:val="00902037"/>
    <w:rsid w:val="0090242C"/>
    <w:rsid w:val="00902514"/>
    <w:rsid w:val="0090376A"/>
    <w:rsid w:val="00905CE2"/>
    <w:rsid w:val="00906C2E"/>
    <w:rsid w:val="00912F16"/>
    <w:rsid w:val="009138E0"/>
    <w:rsid w:val="00914FCD"/>
    <w:rsid w:val="00915648"/>
    <w:rsid w:val="00916935"/>
    <w:rsid w:val="00917848"/>
    <w:rsid w:val="00920761"/>
    <w:rsid w:val="00921375"/>
    <w:rsid w:val="00921997"/>
    <w:rsid w:val="00922244"/>
    <w:rsid w:val="00922469"/>
    <w:rsid w:val="009226E9"/>
    <w:rsid w:val="009241FA"/>
    <w:rsid w:val="00925671"/>
    <w:rsid w:val="0092578C"/>
    <w:rsid w:val="00926825"/>
    <w:rsid w:val="00927378"/>
    <w:rsid w:val="0092742A"/>
    <w:rsid w:val="0093006E"/>
    <w:rsid w:val="0093097A"/>
    <w:rsid w:val="00930C5F"/>
    <w:rsid w:val="009314B8"/>
    <w:rsid w:val="00931913"/>
    <w:rsid w:val="00931B87"/>
    <w:rsid w:val="0093213B"/>
    <w:rsid w:val="00932CDE"/>
    <w:rsid w:val="009330C1"/>
    <w:rsid w:val="009344E5"/>
    <w:rsid w:val="00940920"/>
    <w:rsid w:val="00941131"/>
    <w:rsid w:val="009426B5"/>
    <w:rsid w:val="00943D38"/>
    <w:rsid w:val="00943E61"/>
    <w:rsid w:val="00944272"/>
    <w:rsid w:val="00944D2A"/>
    <w:rsid w:val="00944E35"/>
    <w:rsid w:val="00944F80"/>
    <w:rsid w:val="0094534F"/>
    <w:rsid w:val="00946A0E"/>
    <w:rsid w:val="00947529"/>
    <w:rsid w:val="009476EC"/>
    <w:rsid w:val="00947E55"/>
    <w:rsid w:val="00947EB5"/>
    <w:rsid w:val="00950551"/>
    <w:rsid w:val="00950B5B"/>
    <w:rsid w:val="0095185C"/>
    <w:rsid w:val="00951D6A"/>
    <w:rsid w:val="00951DF2"/>
    <w:rsid w:val="00951E59"/>
    <w:rsid w:val="009528D6"/>
    <w:rsid w:val="009536D2"/>
    <w:rsid w:val="00953D49"/>
    <w:rsid w:val="00956C41"/>
    <w:rsid w:val="0095710B"/>
    <w:rsid w:val="00957679"/>
    <w:rsid w:val="00957AD3"/>
    <w:rsid w:val="00957CAE"/>
    <w:rsid w:val="00960BDD"/>
    <w:rsid w:val="00960C98"/>
    <w:rsid w:val="00961DF8"/>
    <w:rsid w:val="00962BFA"/>
    <w:rsid w:val="00962D78"/>
    <w:rsid w:val="009633D1"/>
    <w:rsid w:val="00966FD3"/>
    <w:rsid w:val="009672FD"/>
    <w:rsid w:val="009706DD"/>
    <w:rsid w:val="00970B61"/>
    <w:rsid w:val="00971814"/>
    <w:rsid w:val="00973A43"/>
    <w:rsid w:val="00973B3C"/>
    <w:rsid w:val="00973D68"/>
    <w:rsid w:val="00974EFF"/>
    <w:rsid w:val="0097676D"/>
    <w:rsid w:val="0097779B"/>
    <w:rsid w:val="00980224"/>
    <w:rsid w:val="00980A98"/>
    <w:rsid w:val="00981BB6"/>
    <w:rsid w:val="00981F33"/>
    <w:rsid w:val="00982E5F"/>
    <w:rsid w:val="00983829"/>
    <w:rsid w:val="00983B44"/>
    <w:rsid w:val="00983C02"/>
    <w:rsid w:val="00983C3A"/>
    <w:rsid w:val="009842BA"/>
    <w:rsid w:val="0098430E"/>
    <w:rsid w:val="009849E3"/>
    <w:rsid w:val="00984C65"/>
    <w:rsid w:val="00984EC0"/>
    <w:rsid w:val="0098516E"/>
    <w:rsid w:val="0098558B"/>
    <w:rsid w:val="0098559D"/>
    <w:rsid w:val="00985971"/>
    <w:rsid w:val="00986DD8"/>
    <w:rsid w:val="00990866"/>
    <w:rsid w:val="00991B0A"/>
    <w:rsid w:val="00992E72"/>
    <w:rsid w:val="009945C9"/>
    <w:rsid w:val="0099549D"/>
    <w:rsid w:val="009967E8"/>
    <w:rsid w:val="009A0E07"/>
    <w:rsid w:val="009A0E79"/>
    <w:rsid w:val="009A156D"/>
    <w:rsid w:val="009A1C36"/>
    <w:rsid w:val="009A503C"/>
    <w:rsid w:val="009A6222"/>
    <w:rsid w:val="009B1000"/>
    <w:rsid w:val="009B2728"/>
    <w:rsid w:val="009B4A1D"/>
    <w:rsid w:val="009B53A6"/>
    <w:rsid w:val="009B6699"/>
    <w:rsid w:val="009C14B5"/>
    <w:rsid w:val="009C1C5B"/>
    <w:rsid w:val="009C3987"/>
    <w:rsid w:val="009C4E4D"/>
    <w:rsid w:val="009C51C0"/>
    <w:rsid w:val="009C6114"/>
    <w:rsid w:val="009C66A9"/>
    <w:rsid w:val="009C6DF2"/>
    <w:rsid w:val="009C77EB"/>
    <w:rsid w:val="009D02B1"/>
    <w:rsid w:val="009D1859"/>
    <w:rsid w:val="009D1BEA"/>
    <w:rsid w:val="009D3514"/>
    <w:rsid w:val="009D4414"/>
    <w:rsid w:val="009E0502"/>
    <w:rsid w:val="009E1A1E"/>
    <w:rsid w:val="009E2B83"/>
    <w:rsid w:val="009E38B8"/>
    <w:rsid w:val="009E7432"/>
    <w:rsid w:val="009E744C"/>
    <w:rsid w:val="009E74C4"/>
    <w:rsid w:val="009E76AE"/>
    <w:rsid w:val="009F02C3"/>
    <w:rsid w:val="009F2E12"/>
    <w:rsid w:val="009F4210"/>
    <w:rsid w:val="009F5E13"/>
    <w:rsid w:val="009F6525"/>
    <w:rsid w:val="009F6B27"/>
    <w:rsid w:val="009F716C"/>
    <w:rsid w:val="009F757B"/>
    <w:rsid w:val="00A00CF3"/>
    <w:rsid w:val="00A00EA1"/>
    <w:rsid w:val="00A02419"/>
    <w:rsid w:val="00A02772"/>
    <w:rsid w:val="00A02F70"/>
    <w:rsid w:val="00A0339E"/>
    <w:rsid w:val="00A04D22"/>
    <w:rsid w:val="00A06513"/>
    <w:rsid w:val="00A11373"/>
    <w:rsid w:val="00A11AD4"/>
    <w:rsid w:val="00A11BD8"/>
    <w:rsid w:val="00A124E9"/>
    <w:rsid w:val="00A12FD0"/>
    <w:rsid w:val="00A1375D"/>
    <w:rsid w:val="00A156C4"/>
    <w:rsid w:val="00A15B6E"/>
    <w:rsid w:val="00A179E4"/>
    <w:rsid w:val="00A21447"/>
    <w:rsid w:val="00A220A8"/>
    <w:rsid w:val="00A22622"/>
    <w:rsid w:val="00A23062"/>
    <w:rsid w:val="00A232E6"/>
    <w:rsid w:val="00A2382C"/>
    <w:rsid w:val="00A24E75"/>
    <w:rsid w:val="00A259E6"/>
    <w:rsid w:val="00A26442"/>
    <w:rsid w:val="00A27831"/>
    <w:rsid w:val="00A3143F"/>
    <w:rsid w:val="00A317B3"/>
    <w:rsid w:val="00A334F3"/>
    <w:rsid w:val="00A35A41"/>
    <w:rsid w:val="00A3730E"/>
    <w:rsid w:val="00A376EE"/>
    <w:rsid w:val="00A40823"/>
    <w:rsid w:val="00A420EC"/>
    <w:rsid w:val="00A422B3"/>
    <w:rsid w:val="00A43E4E"/>
    <w:rsid w:val="00A4599F"/>
    <w:rsid w:val="00A47B59"/>
    <w:rsid w:val="00A5015B"/>
    <w:rsid w:val="00A544C1"/>
    <w:rsid w:val="00A5663A"/>
    <w:rsid w:val="00A568C7"/>
    <w:rsid w:val="00A573C5"/>
    <w:rsid w:val="00A57F19"/>
    <w:rsid w:val="00A61BD0"/>
    <w:rsid w:val="00A6443C"/>
    <w:rsid w:val="00A64EE8"/>
    <w:rsid w:val="00A66E06"/>
    <w:rsid w:val="00A7093B"/>
    <w:rsid w:val="00A70F41"/>
    <w:rsid w:val="00A71D9D"/>
    <w:rsid w:val="00A72CD2"/>
    <w:rsid w:val="00A737A5"/>
    <w:rsid w:val="00A73DE5"/>
    <w:rsid w:val="00A73E49"/>
    <w:rsid w:val="00A76BC0"/>
    <w:rsid w:val="00A77692"/>
    <w:rsid w:val="00A80F32"/>
    <w:rsid w:val="00A810CB"/>
    <w:rsid w:val="00A818A0"/>
    <w:rsid w:val="00A81F48"/>
    <w:rsid w:val="00A82DB8"/>
    <w:rsid w:val="00A833BA"/>
    <w:rsid w:val="00A85272"/>
    <w:rsid w:val="00A86350"/>
    <w:rsid w:val="00A86D4C"/>
    <w:rsid w:val="00A90F84"/>
    <w:rsid w:val="00A92036"/>
    <w:rsid w:val="00A954D4"/>
    <w:rsid w:val="00A96128"/>
    <w:rsid w:val="00A96D9C"/>
    <w:rsid w:val="00A9752F"/>
    <w:rsid w:val="00A97AD2"/>
    <w:rsid w:val="00AA19D6"/>
    <w:rsid w:val="00AA2D58"/>
    <w:rsid w:val="00AA3BCC"/>
    <w:rsid w:val="00AA5D20"/>
    <w:rsid w:val="00AB07E9"/>
    <w:rsid w:val="00AB1B2D"/>
    <w:rsid w:val="00AB2DB2"/>
    <w:rsid w:val="00AB36B2"/>
    <w:rsid w:val="00AB4409"/>
    <w:rsid w:val="00AB459C"/>
    <w:rsid w:val="00AB526C"/>
    <w:rsid w:val="00AB5689"/>
    <w:rsid w:val="00AB5C6D"/>
    <w:rsid w:val="00AB5C86"/>
    <w:rsid w:val="00AB5E78"/>
    <w:rsid w:val="00AB7BEE"/>
    <w:rsid w:val="00AB7FFA"/>
    <w:rsid w:val="00AC0B90"/>
    <w:rsid w:val="00AC10F5"/>
    <w:rsid w:val="00AC1A76"/>
    <w:rsid w:val="00AC1A86"/>
    <w:rsid w:val="00AC1ED8"/>
    <w:rsid w:val="00AC2223"/>
    <w:rsid w:val="00AC2437"/>
    <w:rsid w:val="00AC3063"/>
    <w:rsid w:val="00AC37B2"/>
    <w:rsid w:val="00AC3BE7"/>
    <w:rsid w:val="00AC4397"/>
    <w:rsid w:val="00AC62E9"/>
    <w:rsid w:val="00AC67C4"/>
    <w:rsid w:val="00AC6C84"/>
    <w:rsid w:val="00AC71EA"/>
    <w:rsid w:val="00AC7B89"/>
    <w:rsid w:val="00AD0DBE"/>
    <w:rsid w:val="00AD1C44"/>
    <w:rsid w:val="00AD29C7"/>
    <w:rsid w:val="00AD305E"/>
    <w:rsid w:val="00AD6590"/>
    <w:rsid w:val="00AD67A7"/>
    <w:rsid w:val="00AD7525"/>
    <w:rsid w:val="00AE0576"/>
    <w:rsid w:val="00AE1131"/>
    <w:rsid w:val="00AE303E"/>
    <w:rsid w:val="00AE4F8F"/>
    <w:rsid w:val="00AF1112"/>
    <w:rsid w:val="00AF12B4"/>
    <w:rsid w:val="00AF12BF"/>
    <w:rsid w:val="00AF16B0"/>
    <w:rsid w:val="00AF2B24"/>
    <w:rsid w:val="00AF51E4"/>
    <w:rsid w:val="00AF57D3"/>
    <w:rsid w:val="00AF66AB"/>
    <w:rsid w:val="00AF6B9A"/>
    <w:rsid w:val="00B0071C"/>
    <w:rsid w:val="00B01083"/>
    <w:rsid w:val="00B01142"/>
    <w:rsid w:val="00B02A2B"/>
    <w:rsid w:val="00B0345B"/>
    <w:rsid w:val="00B03ED7"/>
    <w:rsid w:val="00B0481F"/>
    <w:rsid w:val="00B05187"/>
    <w:rsid w:val="00B06EF2"/>
    <w:rsid w:val="00B10517"/>
    <w:rsid w:val="00B118F2"/>
    <w:rsid w:val="00B12489"/>
    <w:rsid w:val="00B13AD9"/>
    <w:rsid w:val="00B154A0"/>
    <w:rsid w:val="00B208CF"/>
    <w:rsid w:val="00B21238"/>
    <w:rsid w:val="00B2133A"/>
    <w:rsid w:val="00B23437"/>
    <w:rsid w:val="00B26DC0"/>
    <w:rsid w:val="00B304FD"/>
    <w:rsid w:val="00B30632"/>
    <w:rsid w:val="00B31154"/>
    <w:rsid w:val="00B34CA1"/>
    <w:rsid w:val="00B36142"/>
    <w:rsid w:val="00B3665A"/>
    <w:rsid w:val="00B366B6"/>
    <w:rsid w:val="00B36C1D"/>
    <w:rsid w:val="00B36C2E"/>
    <w:rsid w:val="00B37B1D"/>
    <w:rsid w:val="00B37E47"/>
    <w:rsid w:val="00B412BF"/>
    <w:rsid w:val="00B41300"/>
    <w:rsid w:val="00B41326"/>
    <w:rsid w:val="00B41EBC"/>
    <w:rsid w:val="00B42B28"/>
    <w:rsid w:val="00B45022"/>
    <w:rsid w:val="00B46697"/>
    <w:rsid w:val="00B46E0B"/>
    <w:rsid w:val="00B470C2"/>
    <w:rsid w:val="00B47AAF"/>
    <w:rsid w:val="00B47BAD"/>
    <w:rsid w:val="00B5066B"/>
    <w:rsid w:val="00B50F31"/>
    <w:rsid w:val="00B50F3E"/>
    <w:rsid w:val="00B52130"/>
    <w:rsid w:val="00B5380C"/>
    <w:rsid w:val="00B538C5"/>
    <w:rsid w:val="00B53A4D"/>
    <w:rsid w:val="00B53EA3"/>
    <w:rsid w:val="00B547DA"/>
    <w:rsid w:val="00B54D01"/>
    <w:rsid w:val="00B5514E"/>
    <w:rsid w:val="00B55173"/>
    <w:rsid w:val="00B55BB7"/>
    <w:rsid w:val="00B55C4E"/>
    <w:rsid w:val="00B569ED"/>
    <w:rsid w:val="00B56D22"/>
    <w:rsid w:val="00B57151"/>
    <w:rsid w:val="00B605AF"/>
    <w:rsid w:val="00B61588"/>
    <w:rsid w:val="00B61F8A"/>
    <w:rsid w:val="00B623CE"/>
    <w:rsid w:val="00B638E4"/>
    <w:rsid w:val="00B63ECA"/>
    <w:rsid w:val="00B652C0"/>
    <w:rsid w:val="00B66F84"/>
    <w:rsid w:val="00B67A5F"/>
    <w:rsid w:val="00B67C48"/>
    <w:rsid w:val="00B72EB1"/>
    <w:rsid w:val="00B73E40"/>
    <w:rsid w:val="00B74333"/>
    <w:rsid w:val="00B750FF"/>
    <w:rsid w:val="00B76A9A"/>
    <w:rsid w:val="00B77FEE"/>
    <w:rsid w:val="00B81A73"/>
    <w:rsid w:val="00B8250A"/>
    <w:rsid w:val="00B82887"/>
    <w:rsid w:val="00B82979"/>
    <w:rsid w:val="00B8535E"/>
    <w:rsid w:val="00B87806"/>
    <w:rsid w:val="00B9199C"/>
    <w:rsid w:val="00B9207A"/>
    <w:rsid w:val="00B92A40"/>
    <w:rsid w:val="00B92A83"/>
    <w:rsid w:val="00B92E44"/>
    <w:rsid w:val="00B935C4"/>
    <w:rsid w:val="00B93850"/>
    <w:rsid w:val="00B93DD6"/>
    <w:rsid w:val="00B93F5C"/>
    <w:rsid w:val="00B94363"/>
    <w:rsid w:val="00B9699A"/>
    <w:rsid w:val="00B96B0B"/>
    <w:rsid w:val="00B97AEE"/>
    <w:rsid w:val="00BA098D"/>
    <w:rsid w:val="00BA1000"/>
    <w:rsid w:val="00BA12FB"/>
    <w:rsid w:val="00BA18C3"/>
    <w:rsid w:val="00BA4329"/>
    <w:rsid w:val="00BA457F"/>
    <w:rsid w:val="00BA4E2A"/>
    <w:rsid w:val="00BA5301"/>
    <w:rsid w:val="00BA5CDB"/>
    <w:rsid w:val="00BA6C8D"/>
    <w:rsid w:val="00BA72CF"/>
    <w:rsid w:val="00BA7597"/>
    <w:rsid w:val="00BB2224"/>
    <w:rsid w:val="00BB35F6"/>
    <w:rsid w:val="00BB3940"/>
    <w:rsid w:val="00BB5228"/>
    <w:rsid w:val="00BB60CA"/>
    <w:rsid w:val="00BB7075"/>
    <w:rsid w:val="00BB7D3D"/>
    <w:rsid w:val="00BC1027"/>
    <w:rsid w:val="00BC16EB"/>
    <w:rsid w:val="00BC1745"/>
    <w:rsid w:val="00BC21F7"/>
    <w:rsid w:val="00BC2417"/>
    <w:rsid w:val="00BC3DB4"/>
    <w:rsid w:val="00BC542C"/>
    <w:rsid w:val="00BC59B9"/>
    <w:rsid w:val="00BC5BBB"/>
    <w:rsid w:val="00BC6285"/>
    <w:rsid w:val="00BC6AF2"/>
    <w:rsid w:val="00BC6EC0"/>
    <w:rsid w:val="00BC7D80"/>
    <w:rsid w:val="00BD008D"/>
    <w:rsid w:val="00BD0480"/>
    <w:rsid w:val="00BD173F"/>
    <w:rsid w:val="00BD2B5D"/>
    <w:rsid w:val="00BD2CA6"/>
    <w:rsid w:val="00BD3670"/>
    <w:rsid w:val="00BD39BD"/>
    <w:rsid w:val="00BD44B5"/>
    <w:rsid w:val="00BD47C1"/>
    <w:rsid w:val="00BD50F6"/>
    <w:rsid w:val="00BD532F"/>
    <w:rsid w:val="00BD5ACE"/>
    <w:rsid w:val="00BD79EB"/>
    <w:rsid w:val="00BE0D81"/>
    <w:rsid w:val="00BE0FF7"/>
    <w:rsid w:val="00BE2C12"/>
    <w:rsid w:val="00BE38EF"/>
    <w:rsid w:val="00BE3982"/>
    <w:rsid w:val="00BE3D83"/>
    <w:rsid w:val="00BE3F61"/>
    <w:rsid w:val="00BE5E9F"/>
    <w:rsid w:val="00BE6800"/>
    <w:rsid w:val="00BE6F42"/>
    <w:rsid w:val="00BE7ECB"/>
    <w:rsid w:val="00BF2757"/>
    <w:rsid w:val="00BF2810"/>
    <w:rsid w:val="00BF28F5"/>
    <w:rsid w:val="00BF3486"/>
    <w:rsid w:val="00BF433B"/>
    <w:rsid w:val="00BF5241"/>
    <w:rsid w:val="00BF56CA"/>
    <w:rsid w:val="00BF58C2"/>
    <w:rsid w:val="00BF675A"/>
    <w:rsid w:val="00BF6EF8"/>
    <w:rsid w:val="00BF7111"/>
    <w:rsid w:val="00BF7A3D"/>
    <w:rsid w:val="00C020B2"/>
    <w:rsid w:val="00C02CC8"/>
    <w:rsid w:val="00C02F06"/>
    <w:rsid w:val="00C042EC"/>
    <w:rsid w:val="00C04947"/>
    <w:rsid w:val="00C04A29"/>
    <w:rsid w:val="00C0519D"/>
    <w:rsid w:val="00C053E7"/>
    <w:rsid w:val="00C061C0"/>
    <w:rsid w:val="00C065E4"/>
    <w:rsid w:val="00C075B8"/>
    <w:rsid w:val="00C102C5"/>
    <w:rsid w:val="00C10650"/>
    <w:rsid w:val="00C14552"/>
    <w:rsid w:val="00C14F1D"/>
    <w:rsid w:val="00C16484"/>
    <w:rsid w:val="00C16859"/>
    <w:rsid w:val="00C16AC2"/>
    <w:rsid w:val="00C16BCF"/>
    <w:rsid w:val="00C173AF"/>
    <w:rsid w:val="00C17719"/>
    <w:rsid w:val="00C201CE"/>
    <w:rsid w:val="00C20ED4"/>
    <w:rsid w:val="00C21BD4"/>
    <w:rsid w:val="00C241D0"/>
    <w:rsid w:val="00C24796"/>
    <w:rsid w:val="00C24B20"/>
    <w:rsid w:val="00C30893"/>
    <w:rsid w:val="00C308FA"/>
    <w:rsid w:val="00C31FE2"/>
    <w:rsid w:val="00C333AD"/>
    <w:rsid w:val="00C34C7F"/>
    <w:rsid w:val="00C35892"/>
    <w:rsid w:val="00C41391"/>
    <w:rsid w:val="00C41A38"/>
    <w:rsid w:val="00C43C6A"/>
    <w:rsid w:val="00C463FF"/>
    <w:rsid w:val="00C50657"/>
    <w:rsid w:val="00C50F2F"/>
    <w:rsid w:val="00C51779"/>
    <w:rsid w:val="00C51B0D"/>
    <w:rsid w:val="00C53103"/>
    <w:rsid w:val="00C535E3"/>
    <w:rsid w:val="00C5544A"/>
    <w:rsid w:val="00C55568"/>
    <w:rsid w:val="00C571FB"/>
    <w:rsid w:val="00C57CD8"/>
    <w:rsid w:val="00C61027"/>
    <w:rsid w:val="00C61D55"/>
    <w:rsid w:val="00C62FFB"/>
    <w:rsid w:val="00C6301D"/>
    <w:rsid w:val="00C639E3"/>
    <w:rsid w:val="00C639EB"/>
    <w:rsid w:val="00C66C0F"/>
    <w:rsid w:val="00C66F0C"/>
    <w:rsid w:val="00C67FC5"/>
    <w:rsid w:val="00C73D38"/>
    <w:rsid w:val="00C7655A"/>
    <w:rsid w:val="00C8001E"/>
    <w:rsid w:val="00C80642"/>
    <w:rsid w:val="00C80D68"/>
    <w:rsid w:val="00C81F87"/>
    <w:rsid w:val="00C825D4"/>
    <w:rsid w:val="00C83415"/>
    <w:rsid w:val="00C843AD"/>
    <w:rsid w:val="00C8474A"/>
    <w:rsid w:val="00C84B61"/>
    <w:rsid w:val="00C86764"/>
    <w:rsid w:val="00C86913"/>
    <w:rsid w:val="00C86AE0"/>
    <w:rsid w:val="00C90B69"/>
    <w:rsid w:val="00C93438"/>
    <w:rsid w:val="00C935CD"/>
    <w:rsid w:val="00C9385F"/>
    <w:rsid w:val="00C949AF"/>
    <w:rsid w:val="00C94F43"/>
    <w:rsid w:val="00C95539"/>
    <w:rsid w:val="00C95A6F"/>
    <w:rsid w:val="00C96476"/>
    <w:rsid w:val="00C96F52"/>
    <w:rsid w:val="00CA0C1B"/>
    <w:rsid w:val="00CA1DCF"/>
    <w:rsid w:val="00CA3C56"/>
    <w:rsid w:val="00CA3C7A"/>
    <w:rsid w:val="00CA4464"/>
    <w:rsid w:val="00CB1735"/>
    <w:rsid w:val="00CB1F90"/>
    <w:rsid w:val="00CB4391"/>
    <w:rsid w:val="00CB5C7D"/>
    <w:rsid w:val="00CB5DEC"/>
    <w:rsid w:val="00CB6233"/>
    <w:rsid w:val="00CB63EC"/>
    <w:rsid w:val="00CC0A5C"/>
    <w:rsid w:val="00CC0FD9"/>
    <w:rsid w:val="00CC47FF"/>
    <w:rsid w:val="00CC492D"/>
    <w:rsid w:val="00CC4F3E"/>
    <w:rsid w:val="00CC52C1"/>
    <w:rsid w:val="00CC651D"/>
    <w:rsid w:val="00CC6CAF"/>
    <w:rsid w:val="00CC6F6D"/>
    <w:rsid w:val="00CC7510"/>
    <w:rsid w:val="00CD0409"/>
    <w:rsid w:val="00CD0460"/>
    <w:rsid w:val="00CD123E"/>
    <w:rsid w:val="00CD16A7"/>
    <w:rsid w:val="00CD1DC8"/>
    <w:rsid w:val="00CD3333"/>
    <w:rsid w:val="00CD5A87"/>
    <w:rsid w:val="00CE0C84"/>
    <w:rsid w:val="00CE1D57"/>
    <w:rsid w:val="00CE1DFA"/>
    <w:rsid w:val="00CE4796"/>
    <w:rsid w:val="00CE5F69"/>
    <w:rsid w:val="00CE66A8"/>
    <w:rsid w:val="00CF00C3"/>
    <w:rsid w:val="00CF09A0"/>
    <w:rsid w:val="00CF1870"/>
    <w:rsid w:val="00CF20C3"/>
    <w:rsid w:val="00CF3F2E"/>
    <w:rsid w:val="00CF490F"/>
    <w:rsid w:val="00CF591A"/>
    <w:rsid w:val="00CF647C"/>
    <w:rsid w:val="00CF7D47"/>
    <w:rsid w:val="00D00B6D"/>
    <w:rsid w:val="00D03C65"/>
    <w:rsid w:val="00D04156"/>
    <w:rsid w:val="00D04597"/>
    <w:rsid w:val="00D05093"/>
    <w:rsid w:val="00D05AC3"/>
    <w:rsid w:val="00D05DB1"/>
    <w:rsid w:val="00D06311"/>
    <w:rsid w:val="00D104A5"/>
    <w:rsid w:val="00D10C9D"/>
    <w:rsid w:val="00D10EC7"/>
    <w:rsid w:val="00D1146A"/>
    <w:rsid w:val="00D1300B"/>
    <w:rsid w:val="00D13230"/>
    <w:rsid w:val="00D13431"/>
    <w:rsid w:val="00D152D4"/>
    <w:rsid w:val="00D15B18"/>
    <w:rsid w:val="00D17996"/>
    <w:rsid w:val="00D20968"/>
    <w:rsid w:val="00D209ED"/>
    <w:rsid w:val="00D20B07"/>
    <w:rsid w:val="00D20BE2"/>
    <w:rsid w:val="00D214D6"/>
    <w:rsid w:val="00D223A3"/>
    <w:rsid w:val="00D23B07"/>
    <w:rsid w:val="00D242C0"/>
    <w:rsid w:val="00D250F4"/>
    <w:rsid w:val="00D25B43"/>
    <w:rsid w:val="00D25E51"/>
    <w:rsid w:val="00D26051"/>
    <w:rsid w:val="00D2656D"/>
    <w:rsid w:val="00D26CF4"/>
    <w:rsid w:val="00D274D8"/>
    <w:rsid w:val="00D2756C"/>
    <w:rsid w:val="00D2794C"/>
    <w:rsid w:val="00D279DF"/>
    <w:rsid w:val="00D27C85"/>
    <w:rsid w:val="00D27E84"/>
    <w:rsid w:val="00D30BBD"/>
    <w:rsid w:val="00D31254"/>
    <w:rsid w:val="00D3177E"/>
    <w:rsid w:val="00D3259C"/>
    <w:rsid w:val="00D32AE9"/>
    <w:rsid w:val="00D32D21"/>
    <w:rsid w:val="00D337AE"/>
    <w:rsid w:val="00D36A79"/>
    <w:rsid w:val="00D37F00"/>
    <w:rsid w:val="00D4000E"/>
    <w:rsid w:val="00D4025E"/>
    <w:rsid w:val="00D42729"/>
    <w:rsid w:val="00D42E66"/>
    <w:rsid w:val="00D44DEB"/>
    <w:rsid w:val="00D45859"/>
    <w:rsid w:val="00D4682A"/>
    <w:rsid w:val="00D5014C"/>
    <w:rsid w:val="00D50269"/>
    <w:rsid w:val="00D50AB1"/>
    <w:rsid w:val="00D51A8F"/>
    <w:rsid w:val="00D51AFC"/>
    <w:rsid w:val="00D5219A"/>
    <w:rsid w:val="00D55F86"/>
    <w:rsid w:val="00D566E1"/>
    <w:rsid w:val="00D57DA4"/>
    <w:rsid w:val="00D57E4C"/>
    <w:rsid w:val="00D601FE"/>
    <w:rsid w:val="00D6026B"/>
    <w:rsid w:val="00D62D7E"/>
    <w:rsid w:val="00D66658"/>
    <w:rsid w:val="00D70047"/>
    <w:rsid w:val="00D7037C"/>
    <w:rsid w:val="00D70408"/>
    <w:rsid w:val="00D70F87"/>
    <w:rsid w:val="00D718CD"/>
    <w:rsid w:val="00D72941"/>
    <w:rsid w:val="00D7340A"/>
    <w:rsid w:val="00D73508"/>
    <w:rsid w:val="00D7418A"/>
    <w:rsid w:val="00D7424F"/>
    <w:rsid w:val="00D74373"/>
    <w:rsid w:val="00D755F5"/>
    <w:rsid w:val="00D761E8"/>
    <w:rsid w:val="00D76353"/>
    <w:rsid w:val="00D7660F"/>
    <w:rsid w:val="00D76C72"/>
    <w:rsid w:val="00D770B0"/>
    <w:rsid w:val="00D82693"/>
    <w:rsid w:val="00D828ED"/>
    <w:rsid w:val="00D836BA"/>
    <w:rsid w:val="00D836FD"/>
    <w:rsid w:val="00D851CF"/>
    <w:rsid w:val="00D86D77"/>
    <w:rsid w:val="00D87987"/>
    <w:rsid w:val="00D90878"/>
    <w:rsid w:val="00D91B05"/>
    <w:rsid w:val="00D923E6"/>
    <w:rsid w:val="00D937D4"/>
    <w:rsid w:val="00D94ABE"/>
    <w:rsid w:val="00D962B5"/>
    <w:rsid w:val="00D96314"/>
    <w:rsid w:val="00D9676E"/>
    <w:rsid w:val="00D97694"/>
    <w:rsid w:val="00D976E1"/>
    <w:rsid w:val="00D97E67"/>
    <w:rsid w:val="00DA0796"/>
    <w:rsid w:val="00DA0870"/>
    <w:rsid w:val="00DA0F7E"/>
    <w:rsid w:val="00DA22AC"/>
    <w:rsid w:val="00DA5BE3"/>
    <w:rsid w:val="00DA6382"/>
    <w:rsid w:val="00DA6D71"/>
    <w:rsid w:val="00DA6D90"/>
    <w:rsid w:val="00DB3E4D"/>
    <w:rsid w:val="00DB4BF4"/>
    <w:rsid w:val="00DB6C18"/>
    <w:rsid w:val="00DC0323"/>
    <w:rsid w:val="00DC0583"/>
    <w:rsid w:val="00DC088D"/>
    <w:rsid w:val="00DC261E"/>
    <w:rsid w:val="00DC33FB"/>
    <w:rsid w:val="00DC384A"/>
    <w:rsid w:val="00DC4AA7"/>
    <w:rsid w:val="00DC4E1A"/>
    <w:rsid w:val="00DC58A7"/>
    <w:rsid w:val="00DD2F44"/>
    <w:rsid w:val="00DD47CE"/>
    <w:rsid w:val="00DD6466"/>
    <w:rsid w:val="00DD67AA"/>
    <w:rsid w:val="00DD7B07"/>
    <w:rsid w:val="00DE26A6"/>
    <w:rsid w:val="00DE2A07"/>
    <w:rsid w:val="00DE3341"/>
    <w:rsid w:val="00DE3C63"/>
    <w:rsid w:val="00DE4699"/>
    <w:rsid w:val="00DE5354"/>
    <w:rsid w:val="00DE618D"/>
    <w:rsid w:val="00DE694A"/>
    <w:rsid w:val="00DE7756"/>
    <w:rsid w:val="00DE79C3"/>
    <w:rsid w:val="00DF02B8"/>
    <w:rsid w:val="00DF2EB5"/>
    <w:rsid w:val="00DF3D82"/>
    <w:rsid w:val="00DF4260"/>
    <w:rsid w:val="00DF43E7"/>
    <w:rsid w:val="00DF43FD"/>
    <w:rsid w:val="00DF60EC"/>
    <w:rsid w:val="00DF69D5"/>
    <w:rsid w:val="00DF77E9"/>
    <w:rsid w:val="00E015CF"/>
    <w:rsid w:val="00E01D04"/>
    <w:rsid w:val="00E027C1"/>
    <w:rsid w:val="00E03031"/>
    <w:rsid w:val="00E03457"/>
    <w:rsid w:val="00E03E23"/>
    <w:rsid w:val="00E0488E"/>
    <w:rsid w:val="00E04EDC"/>
    <w:rsid w:val="00E058DB"/>
    <w:rsid w:val="00E05EDE"/>
    <w:rsid w:val="00E0757A"/>
    <w:rsid w:val="00E07D33"/>
    <w:rsid w:val="00E110BC"/>
    <w:rsid w:val="00E11D3B"/>
    <w:rsid w:val="00E11FAA"/>
    <w:rsid w:val="00E125CB"/>
    <w:rsid w:val="00E12BFE"/>
    <w:rsid w:val="00E1352F"/>
    <w:rsid w:val="00E16CBD"/>
    <w:rsid w:val="00E172F5"/>
    <w:rsid w:val="00E17B76"/>
    <w:rsid w:val="00E20BC5"/>
    <w:rsid w:val="00E2108E"/>
    <w:rsid w:val="00E22742"/>
    <w:rsid w:val="00E229FE"/>
    <w:rsid w:val="00E22B22"/>
    <w:rsid w:val="00E23B3C"/>
    <w:rsid w:val="00E23B94"/>
    <w:rsid w:val="00E251B1"/>
    <w:rsid w:val="00E25BAE"/>
    <w:rsid w:val="00E2613B"/>
    <w:rsid w:val="00E26522"/>
    <w:rsid w:val="00E273EF"/>
    <w:rsid w:val="00E27F34"/>
    <w:rsid w:val="00E3005F"/>
    <w:rsid w:val="00E32A9C"/>
    <w:rsid w:val="00E32E61"/>
    <w:rsid w:val="00E34776"/>
    <w:rsid w:val="00E3477B"/>
    <w:rsid w:val="00E361AD"/>
    <w:rsid w:val="00E37460"/>
    <w:rsid w:val="00E40333"/>
    <w:rsid w:val="00E40464"/>
    <w:rsid w:val="00E41950"/>
    <w:rsid w:val="00E41EC6"/>
    <w:rsid w:val="00E4200A"/>
    <w:rsid w:val="00E423FD"/>
    <w:rsid w:val="00E427B0"/>
    <w:rsid w:val="00E43B9B"/>
    <w:rsid w:val="00E4401F"/>
    <w:rsid w:val="00E4644F"/>
    <w:rsid w:val="00E47B43"/>
    <w:rsid w:val="00E47E56"/>
    <w:rsid w:val="00E50A07"/>
    <w:rsid w:val="00E516AC"/>
    <w:rsid w:val="00E54B53"/>
    <w:rsid w:val="00E550BD"/>
    <w:rsid w:val="00E550DB"/>
    <w:rsid w:val="00E5533F"/>
    <w:rsid w:val="00E56229"/>
    <w:rsid w:val="00E5683E"/>
    <w:rsid w:val="00E56846"/>
    <w:rsid w:val="00E57DC3"/>
    <w:rsid w:val="00E6119D"/>
    <w:rsid w:val="00E6299A"/>
    <w:rsid w:val="00E632D7"/>
    <w:rsid w:val="00E639AE"/>
    <w:rsid w:val="00E63C18"/>
    <w:rsid w:val="00E65055"/>
    <w:rsid w:val="00E66BD6"/>
    <w:rsid w:val="00E67578"/>
    <w:rsid w:val="00E67F98"/>
    <w:rsid w:val="00E714F0"/>
    <w:rsid w:val="00E7245B"/>
    <w:rsid w:val="00E73037"/>
    <w:rsid w:val="00E744DB"/>
    <w:rsid w:val="00E75147"/>
    <w:rsid w:val="00E75780"/>
    <w:rsid w:val="00E757AE"/>
    <w:rsid w:val="00E76062"/>
    <w:rsid w:val="00E766EB"/>
    <w:rsid w:val="00E81902"/>
    <w:rsid w:val="00E824CA"/>
    <w:rsid w:val="00E8252F"/>
    <w:rsid w:val="00E82FBC"/>
    <w:rsid w:val="00E83124"/>
    <w:rsid w:val="00E836A6"/>
    <w:rsid w:val="00E85398"/>
    <w:rsid w:val="00E854D4"/>
    <w:rsid w:val="00E856A1"/>
    <w:rsid w:val="00E865C9"/>
    <w:rsid w:val="00E86F4F"/>
    <w:rsid w:val="00E878CF"/>
    <w:rsid w:val="00E87A52"/>
    <w:rsid w:val="00E91714"/>
    <w:rsid w:val="00E92EC7"/>
    <w:rsid w:val="00E93D91"/>
    <w:rsid w:val="00E940CA"/>
    <w:rsid w:val="00E950D6"/>
    <w:rsid w:val="00E9564A"/>
    <w:rsid w:val="00E971C8"/>
    <w:rsid w:val="00E97373"/>
    <w:rsid w:val="00E973D4"/>
    <w:rsid w:val="00E97B98"/>
    <w:rsid w:val="00EA2EC6"/>
    <w:rsid w:val="00EA3222"/>
    <w:rsid w:val="00EA398E"/>
    <w:rsid w:val="00EA49C4"/>
    <w:rsid w:val="00EA686A"/>
    <w:rsid w:val="00EA7DE8"/>
    <w:rsid w:val="00EB1A6F"/>
    <w:rsid w:val="00EB3628"/>
    <w:rsid w:val="00EB3B12"/>
    <w:rsid w:val="00EB4B51"/>
    <w:rsid w:val="00EB4F35"/>
    <w:rsid w:val="00EB59D8"/>
    <w:rsid w:val="00EB6217"/>
    <w:rsid w:val="00EB759F"/>
    <w:rsid w:val="00EB769D"/>
    <w:rsid w:val="00EB7840"/>
    <w:rsid w:val="00EB7FEE"/>
    <w:rsid w:val="00EC35B2"/>
    <w:rsid w:val="00EC5D76"/>
    <w:rsid w:val="00EC6188"/>
    <w:rsid w:val="00EC75C3"/>
    <w:rsid w:val="00EC7EE3"/>
    <w:rsid w:val="00ED407F"/>
    <w:rsid w:val="00ED431D"/>
    <w:rsid w:val="00ED5B13"/>
    <w:rsid w:val="00ED7F00"/>
    <w:rsid w:val="00EE10CB"/>
    <w:rsid w:val="00EE2CD7"/>
    <w:rsid w:val="00EE2E50"/>
    <w:rsid w:val="00EE34FD"/>
    <w:rsid w:val="00EE4B77"/>
    <w:rsid w:val="00EE5537"/>
    <w:rsid w:val="00EE5E23"/>
    <w:rsid w:val="00EE664F"/>
    <w:rsid w:val="00EE74F2"/>
    <w:rsid w:val="00EE7908"/>
    <w:rsid w:val="00EF078B"/>
    <w:rsid w:val="00EF09B6"/>
    <w:rsid w:val="00EF239F"/>
    <w:rsid w:val="00EF419D"/>
    <w:rsid w:val="00EF4F6B"/>
    <w:rsid w:val="00EF544D"/>
    <w:rsid w:val="00F01C37"/>
    <w:rsid w:val="00F01E50"/>
    <w:rsid w:val="00F04730"/>
    <w:rsid w:val="00F04B0F"/>
    <w:rsid w:val="00F04E81"/>
    <w:rsid w:val="00F052F0"/>
    <w:rsid w:val="00F055BA"/>
    <w:rsid w:val="00F06393"/>
    <w:rsid w:val="00F10357"/>
    <w:rsid w:val="00F1162C"/>
    <w:rsid w:val="00F117E1"/>
    <w:rsid w:val="00F11882"/>
    <w:rsid w:val="00F12207"/>
    <w:rsid w:val="00F1276C"/>
    <w:rsid w:val="00F12A8D"/>
    <w:rsid w:val="00F1349A"/>
    <w:rsid w:val="00F1488F"/>
    <w:rsid w:val="00F14DCE"/>
    <w:rsid w:val="00F151B4"/>
    <w:rsid w:val="00F158A5"/>
    <w:rsid w:val="00F1770C"/>
    <w:rsid w:val="00F17DFF"/>
    <w:rsid w:val="00F2063D"/>
    <w:rsid w:val="00F21BED"/>
    <w:rsid w:val="00F21C93"/>
    <w:rsid w:val="00F22FA3"/>
    <w:rsid w:val="00F23ADD"/>
    <w:rsid w:val="00F26417"/>
    <w:rsid w:val="00F27611"/>
    <w:rsid w:val="00F3062B"/>
    <w:rsid w:val="00F32998"/>
    <w:rsid w:val="00F32C98"/>
    <w:rsid w:val="00F33CF1"/>
    <w:rsid w:val="00F3407F"/>
    <w:rsid w:val="00F34181"/>
    <w:rsid w:val="00F35FC6"/>
    <w:rsid w:val="00F376EE"/>
    <w:rsid w:val="00F402E8"/>
    <w:rsid w:val="00F415FA"/>
    <w:rsid w:val="00F43145"/>
    <w:rsid w:val="00F459AB"/>
    <w:rsid w:val="00F46046"/>
    <w:rsid w:val="00F46C1F"/>
    <w:rsid w:val="00F50371"/>
    <w:rsid w:val="00F53617"/>
    <w:rsid w:val="00F53EC0"/>
    <w:rsid w:val="00F54318"/>
    <w:rsid w:val="00F547F2"/>
    <w:rsid w:val="00F54B9A"/>
    <w:rsid w:val="00F54DD1"/>
    <w:rsid w:val="00F5517A"/>
    <w:rsid w:val="00F55781"/>
    <w:rsid w:val="00F55AE8"/>
    <w:rsid w:val="00F56F14"/>
    <w:rsid w:val="00F570D2"/>
    <w:rsid w:val="00F57297"/>
    <w:rsid w:val="00F574AA"/>
    <w:rsid w:val="00F57650"/>
    <w:rsid w:val="00F60986"/>
    <w:rsid w:val="00F60E76"/>
    <w:rsid w:val="00F6196A"/>
    <w:rsid w:val="00F62B6B"/>
    <w:rsid w:val="00F62BBD"/>
    <w:rsid w:val="00F62E49"/>
    <w:rsid w:val="00F632D6"/>
    <w:rsid w:val="00F634A7"/>
    <w:rsid w:val="00F649BA"/>
    <w:rsid w:val="00F6598F"/>
    <w:rsid w:val="00F65C30"/>
    <w:rsid w:val="00F669DA"/>
    <w:rsid w:val="00F6715A"/>
    <w:rsid w:val="00F675B1"/>
    <w:rsid w:val="00F67F0C"/>
    <w:rsid w:val="00F700DE"/>
    <w:rsid w:val="00F72180"/>
    <w:rsid w:val="00F7273C"/>
    <w:rsid w:val="00F7295E"/>
    <w:rsid w:val="00F72A7B"/>
    <w:rsid w:val="00F754F0"/>
    <w:rsid w:val="00F75538"/>
    <w:rsid w:val="00F75A48"/>
    <w:rsid w:val="00F760E2"/>
    <w:rsid w:val="00F7638D"/>
    <w:rsid w:val="00F76B58"/>
    <w:rsid w:val="00F76D82"/>
    <w:rsid w:val="00F7741D"/>
    <w:rsid w:val="00F77875"/>
    <w:rsid w:val="00F8080A"/>
    <w:rsid w:val="00F81130"/>
    <w:rsid w:val="00F81997"/>
    <w:rsid w:val="00F81E1A"/>
    <w:rsid w:val="00F8389D"/>
    <w:rsid w:val="00F86059"/>
    <w:rsid w:val="00F86E73"/>
    <w:rsid w:val="00F872C7"/>
    <w:rsid w:val="00F914F1"/>
    <w:rsid w:val="00F91E88"/>
    <w:rsid w:val="00F92B1B"/>
    <w:rsid w:val="00F92ECC"/>
    <w:rsid w:val="00F947CD"/>
    <w:rsid w:val="00F95FA3"/>
    <w:rsid w:val="00F96936"/>
    <w:rsid w:val="00F97288"/>
    <w:rsid w:val="00F97C9C"/>
    <w:rsid w:val="00FA0426"/>
    <w:rsid w:val="00FA1153"/>
    <w:rsid w:val="00FA3B44"/>
    <w:rsid w:val="00FA7FEF"/>
    <w:rsid w:val="00FB0613"/>
    <w:rsid w:val="00FB2A21"/>
    <w:rsid w:val="00FB31A4"/>
    <w:rsid w:val="00FB322B"/>
    <w:rsid w:val="00FB4980"/>
    <w:rsid w:val="00FB4A6F"/>
    <w:rsid w:val="00FB51CE"/>
    <w:rsid w:val="00FB5A3A"/>
    <w:rsid w:val="00FB70A7"/>
    <w:rsid w:val="00FB712B"/>
    <w:rsid w:val="00FB7858"/>
    <w:rsid w:val="00FC26D8"/>
    <w:rsid w:val="00FC2A15"/>
    <w:rsid w:val="00FC2CD4"/>
    <w:rsid w:val="00FC3B0B"/>
    <w:rsid w:val="00FC419C"/>
    <w:rsid w:val="00FC5E64"/>
    <w:rsid w:val="00FC6800"/>
    <w:rsid w:val="00FC70E7"/>
    <w:rsid w:val="00FC7ED3"/>
    <w:rsid w:val="00FD1F19"/>
    <w:rsid w:val="00FD4C72"/>
    <w:rsid w:val="00FD4F1E"/>
    <w:rsid w:val="00FD7ED5"/>
    <w:rsid w:val="00FD7F0F"/>
    <w:rsid w:val="00FE0B65"/>
    <w:rsid w:val="00FE1388"/>
    <w:rsid w:val="00FE1E53"/>
    <w:rsid w:val="00FE2A83"/>
    <w:rsid w:val="00FE2DC3"/>
    <w:rsid w:val="00FE36EA"/>
    <w:rsid w:val="00FE63BD"/>
    <w:rsid w:val="00FE6760"/>
    <w:rsid w:val="00FF1BE7"/>
    <w:rsid w:val="00FF20DB"/>
    <w:rsid w:val="00FF2247"/>
    <w:rsid w:val="00FF2ABA"/>
    <w:rsid w:val="00FF30D1"/>
    <w:rsid w:val="00FF5AD4"/>
    <w:rsid w:val="00FF6C8F"/>
    <w:rsid w:val="00FF797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D67CB"/>
  <w15:docId w15:val="{D58607A0-4205-4B16-A437-FB06E74E1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lang w:val="de-CH" w:eastAsia="de-CH" w:bidi="ar-SA"/>
      </w:rPr>
    </w:rPrDefault>
    <w:pPrDefault>
      <w:pPr>
        <w:spacing w:line="300" w:lineRule="atLeast"/>
      </w:pPr>
    </w:pPrDefault>
  </w:docDefaults>
  <w:latentStyles w:defLockedState="0" w:defUIPriority="0" w:defSemiHidden="0" w:defUnhideWhenUsed="0" w:defQFormat="0" w:count="376">
    <w:lsdException w:name="heading 1" w:qFormat="1"/>
    <w:lsdException w:name="heading 2"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qFormat="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Date"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lsdException w:name="Emphasis"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Quote" w:uiPriority="2"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A86D4C"/>
    <w:pPr>
      <w:spacing w:after="120"/>
    </w:pPr>
  </w:style>
  <w:style w:type="paragraph" w:styleId="berschrift1">
    <w:name w:val="heading 1"/>
    <w:basedOn w:val="Standard"/>
    <w:next w:val="Standard"/>
    <w:link w:val="berschrift1Zchn"/>
    <w:qFormat/>
    <w:rsid w:val="009D4414"/>
    <w:pPr>
      <w:keepNext/>
      <w:numPr>
        <w:numId w:val="13"/>
      </w:numPr>
      <w:spacing w:before="300" w:after="300"/>
      <w:contextualSpacing/>
      <w:outlineLvl w:val="0"/>
    </w:pPr>
    <w:rPr>
      <w:rFonts w:cs="Arial"/>
      <w:b/>
      <w:bCs/>
      <w:kern w:val="32"/>
      <w:sz w:val="30"/>
      <w:szCs w:val="32"/>
    </w:rPr>
  </w:style>
  <w:style w:type="paragraph" w:styleId="berschrift2">
    <w:name w:val="heading 2"/>
    <w:basedOn w:val="berschrift1"/>
    <w:next w:val="Standard"/>
    <w:link w:val="berschrift2Zchn"/>
    <w:qFormat/>
    <w:rsid w:val="009D4414"/>
    <w:pPr>
      <w:numPr>
        <w:ilvl w:val="1"/>
      </w:numPr>
      <w:tabs>
        <w:tab w:val="left" w:pos="567"/>
      </w:tabs>
      <w:spacing w:after="150"/>
      <w:outlineLvl w:val="1"/>
    </w:pPr>
    <w:rPr>
      <w:iCs/>
      <w:noProof/>
      <w:sz w:val="20"/>
      <w:lang w:val="de-DE"/>
    </w:rPr>
  </w:style>
  <w:style w:type="paragraph" w:styleId="berschrift3">
    <w:name w:val="heading 3"/>
    <w:basedOn w:val="berschrift2"/>
    <w:next w:val="Standard"/>
    <w:link w:val="berschrift3Zchn"/>
    <w:rsid w:val="009D4414"/>
    <w:pPr>
      <w:numPr>
        <w:ilvl w:val="2"/>
      </w:numPr>
      <w:spacing w:after="0"/>
      <w:ind w:left="567" w:hanging="567"/>
      <w:outlineLvl w:val="2"/>
    </w:pPr>
    <w:rPr>
      <w:i/>
    </w:rPr>
  </w:style>
  <w:style w:type="paragraph" w:styleId="berschrift4">
    <w:name w:val="heading 4"/>
    <w:basedOn w:val="berschrift3"/>
    <w:next w:val="Standard"/>
    <w:rsid w:val="00B12489"/>
    <w:pPr>
      <w:numPr>
        <w:ilvl w:val="3"/>
      </w:numPr>
      <w:ind w:left="567" w:hanging="567"/>
      <w:outlineLvl w:val="3"/>
    </w:pPr>
    <w:rPr>
      <w:b w:val="0"/>
      <w:bCs w:val="0"/>
    </w:rPr>
  </w:style>
  <w:style w:type="paragraph" w:styleId="berschrift5">
    <w:name w:val="heading 5"/>
    <w:basedOn w:val="Standard"/>
    <w:next w:val="Standard"/>
    <w:semiHidden/>
    <w:pPr>
      <w:numPr>
        <w:ilvl w:val="4"/>
        <w:numId w:val="13"/>
      </w:numPr>
      <w:spacing w:before="240" w:after="60"/>
      <w:outlineLvl w:val="4"/>
    </w:pPr>
    <w:rPr>
      <w:b/>
      <w:bCs/>
      <w:i/>
      <w:iCs/>
      <w:sz w:val="26"/>
      <w:szCs w:val="26"/>
    </w:rPr>
  </w:style>
  <w:style w:type="paragraph" w:styleId="berschrift6">
    <w:name w:val="heading 6"/>
    <w:basedOn w:val="Standard"/>
    <w:next w:val="Standard"/>
    <w:semiHidden/>
    <w:pPr>
      <w:numPr>
        <w:ilvl w:val="5"/>
        <w:numId w:val="13"/>
      </w:numPr>
      <w:spacing w:before="240" w:after="60"/>
      <w:outlineLvl w:val="5"/>
    </w:pPr>
    <w:rPr>
      <w:rFonts w:ascii="Times New Roman" w:hAnsi="Times New Roman"/>
      <w:b/>
      <w:bCs/>
      <w:sz w:val="22"/>
      <w:szCs w:val="22"/>
    </w:rPr>
  </w:style>
  <w:style w:type="paragraph" w:styleId="berschrift7">
    <w:name w:val="heading 7"/>
    <w:basedOn w:val="Standard"/>
    <w:next w:val="Standard"/>
    <w:semiHidden/>
    <w:pPr>
      <w:numPr>
        <w:ilvl w:val="6"/>
        <w:numId w:val="13"/>
      </w:numPr>
      <w:spacing w:before="240" w:after="60"/>
      <w:outlineLvl w:val="6"/>
    </w:pPr>
    <w:rPr>
      <w:rFonts w:ascii="Times New Roman" w:hAnsi="Times New Roman"/>
      <w:sz w:val="24"/>
    </w:rPr>
  </w:style>
  <w:style w:type="paragraph" w:styleId="berschrift8">
    <w:name w:val="heading 8"/>
    <w:basedOn w:val="Standard"/>
    <w:next w:val="Standard"/>
    <w:semiHidden/>
    <w:pPr>
      <w:numPr>
        <w:ilvl w:val="7"/>
        <w:numId w:val="13"/>
      </w:numPr>
      <w:spacing w:before="240" w:after="60"/>
      <w:outlineLvl w:val="7"/>
    </w:pPr>
    <w:rPr>
      <w:rFonts w:ascii="Times New Roman" w:hAnsi="Times New Roman"/>
      <w:i/>
      <w:iCs/>
      <w:sz w:val="24"/>
    </w:rPr>
  </w:style>
  <w:style w:type="paragraph" w:styleId="berschrift9">
    <w:name w:val="heading 9"/>
    <w:basedOn w:val="Standard"/>
    <w:next w:val="Standard"/>
    <w:semiHidden/>
    <w:pPr>
      <w:numPr>
        <w:ilvl w:val="8"/>
        <w:numId w:val="13"/>
      </w:num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spacing w:line="240" w:lineRule="atLeast"/>
    </w:pPr>
    <w:rPr>
      <w:sz w:val="18"/>
    </w:rPr>
  </w:style>
  <w:style w:type="paragraph" w:styleId="Fuzeile">
    <w:name w:val="footer"/>
    <w:basedOn w:val="Standard"/>
    <w:unhideWhenUsed/>
    <w:qFormat/>
    <w:rsid w:val="008A4DE5"/>
    <w:pPr>
      <w:tabs>
        <w:tab w:val="center" w:pos="4536"/>
        <w:tab w:val="right" w:pos="9072"/>
      </w:tabs>
      <w:spacing w:before="397" w:line="220" w:lineRule="atLeast"/>
      <w:contextualSpacing/>
    </w:pPr>
    <w:rPr>
      <w:sz w:val="16"/>
    </w:rPr>
  </w:style>
  <w:style w:type="paragraph" w:styleId="Textkrper">
    <w:name w:val="Body Text"/>
    <w:basedOn w:val="Standard"/>
    <w:link w:val="TextkrperZchn"/>
    <w:semiHidden/>
    <w:rsid w:val="001B2F13"/>
  </w:style>
  <w:style w:type="paragraph" w:styleId="Aufzhlungszeichen">
    <w:name w:val="List Bullet"/>
    <w:basedOn w:val="Standard"/>
    <w:uiPriority w:val="1"/>
    <w:unhideWhenUsed/>
    <w:pPr>
      <w:numPr>
        <w:numId w:val="1"/>
      </w:numPr>
      <w:ind w:left="357" w:hanging="357"/>
    </w:pPr>
  </w:style>
  <w:style w:type="paragraph" w:customStyle="1" w:styleId="Tabelle">
    <w:name w:val="Tabelle"/>
    <w:basedOn w:val="Standard"/>
    <w:link w:val="TabelleZchn"/>
    <w:qFormat/>
    <w:pPr>
      <w:tabs>
        <w:tab w:val="right" w:pos="8165"/>
      </w:tabs>
      <w:spacing w:before="40" w:after="40" w:line="220" w:lineRule="exact"/>
    </w:pPr>
    <w:rPr>
      <w:rFonts w:cs="Arial"/>
      <w:sz w:val="16"/>
    </w:rPr>
  </w:style>
  <w:style w:type="paragraph" w:customStyle="1" w:styleId="Alinea1">
    <w:name w:val="Alinea1"/>
    <w:basedOn w:val="Standard"/>
    <w:uiPriority w:val="1"/>
    <w:qFormat/>
    <w:rsid w:val="00E93D91"/>
    <w:pPr>
      <w:numPr>
        <w:numId w:val="2"/>
      </w:numPr>
      <w:tabs>
        <w:tab w:val="left" w:pos="284"/>
      </w:tabs>
      <w:spacing w:after="150"/>
      <w:ind w:left="284" w:hanging="284"/>
      <w:contextualSpacing/>
    </w:pPr>
  </w:style>
  <w:style w:type="character" w:styleId="Seitenzahl">
    <w:name w:val="page number"/>
    <w:semiHidden/>
    <w:rPr>
      <w:rFonts w:ascii="Arial" w:hAnsi="Arial"/>
      <w:sz w:val="20"/>
    </w:rPr>
  </w:style>
  <w:style w:type="paragraph" w:styleId="Funotentext">
    <w:name w:val="footnote text"/>
    <w:basedOn w:val="Standard"/>
    <w:semiHidden/>
    <w:unhideWhenUsed/>
    <w:rsid w:val="00FF797D"/>
    <w:pPr>
      <w:spacing w:before="100" w:beforeAutospacing="1" w:after="110" w:line="220" w:lineRule="atLeast"/>
      <w:contextualSpacing/>
    </w:pPr>
    <w:rPr>
      <w:sz w:val="16"/>
    </w:rPr>
  </w:style>
  <w:style w:type="paragraph" w:styleId="Titel">
    <w:name w:val="Title"/>
    <w:basedOn w:val="Titelblatt"/>
    <w:uiPriority w:val="9"/>
    <w:qFormat/>
    <w:rsid w:val="00DC384A"/>
    <w:pPr>
      <w:spacing w:line="440" w:lineRule="atLeast"/>
    </w:pPr>
    <w:rPr>
      <w:b w:val="0"/>
    </w:rPr>
  </w:style>
  <w:style w:type="character" w:styleId="Funotenzeichen">
    <w:name w:val="footnote reference"/>
    <w:semiHidden/>
    <w:rPr>
      <w:vertAlign w:val="superscript"/>
    </w:rPr>
  </w:style>
  <w:style w:type="paragraph" w:styleId="Beschriftung">
    <w:name w:val="caption"/>
    <w:basedOn w:val="Standard"/>
    <w:next w:val="Standard"/>
    <w:uiPriority w:val="2"/>
    <w:rsid w:val="009D4414"/>
    <w:pPr>
      <w:tabs>
        <w:tab w:val="left" w:pos="1418"/>
      </w:tabs>
      <w:spacing w:before="100" w:after="200"/>
      <w:ind w:left="1134" w:hanging="1134"/>
    </w:pPr>
    <w:rPr>
      <w:i/>
      <w:iCs/>
    </w:rPr>
  </w:style>
  <w:style w:type="paragraph" w:styleId="Verzeichnis2">
    <w:name w:val="toc 2"/>
    <w:basedOn w:val="Standard"/>
    <w:next w:val="Standard"/>
    <w:autoRedefine/>
    <w:uiPriority w:val="39"/>
    <w:pPr>
      <w:spacing w:after="0"/>
      <w:ind w:left="200"/>
    </w:pPr>
    <w:rPr>
      <w:rFonts w:asciiTheme="minorHAnsi" w:hAnsiTheme="minorHAnsi" w:cstheme="minorHAnsi"/>
      <w:smallCaps/>
    </w:rPr>
  </w:style>
  <w:style w:type="paragraph" w:styleId="Verzeichnis1">
    <w:name w:val="toc 1"/>
    <w:aliases w:val="Verzeichnis ZB"/>
    <w:basedOn w:val="Standard"/>
    <w:next w:val="Standard"/>
    <w:uiPriority w:val="39"/>
    <w:rsid w:val="00ED5B13"/>
    <w:pPr>
      <w:spacing w:before="120"/>
    </w:pPr>
    <w:rPr>
      <w:rFonts w:cstheme="minorHAnsi"/>
      <w:b/>
      <w:bCs/>
      <w:caps/>
    </w:rPr>
  </w:style>
  <w:style w:type="paragraph" w:styleId="Verzeichnis3">
    <w:name w:val="toc 3"/>
    <w:basedOn w:val="Standard"/>
    <w:next w:val="Standard"/>
    <w:autoRedefine/>
    <w:uiPriority w:val="39"/>
    <w:pPr>
      <w:spacing w:after="0"/>
      <w:ind w:left="400"/>
    </w:pPr>
    <w:rPr>
      <w:rFonts w:asciiTheme="minorHAnsi" w:hAnsiTheme="minorHAnsi" w:cstheme="minorHAnsi"/>
      <w:i/>
      <w:iCs/>
    </w:rPr>
  </w:style>
  <w:style w:type="paragraph" w:styleId="Verzeichnis4">
    <w:name w:val="toc 4"/>
    <w:basedOn w:val="Standard"/>
    <w:next w:val="Standard"/>
    <w:autoRedefine/>
    <w:semiHidden/>
    <w:pPr>
      <w:spacing w:after="0"/>
      <w:ind w:left="600"/>
    </w:pPr>
    <w:rPr>
      <w:rFonts w:asciiTheme="minorHAnsi" w:hAnsiTheme="minorHAnsi" w:cstheme="minorHAnsi"/>
      <w:sz w:val="18"/>
      <w:szCs w:val="18"/>
    </w:rPr>
  </w:style>
  <w:style w:type="paragraph" w:styleId="Verzeichnis5">
    <w:name w:val="toc 5"/>
    <w:basedOn w:val="Standard"/>
    <w:next w:val="Standard"/>
    <w:autoRedefine/>
    <w:semiHidden/>
    <w:pPr>
      <w:spacing w:after="0"/>
      <w:ind w:left="800"/>
    </w:pPr>
    <w:rPr>
      <w:rFonts w:asciiTheme="minorHAnsi" w:hAnsiTheme="minorHAnsi" w:cstheme="minorHAnsi"/>
      <w:sz w:val="18"/>
      <w:szCs w:val="18"/>
    </w:rPr>
  </w:style>
  <w:style w:type="paragraph" w:styleId="Verzeichnis6">
    <w:name w:val="toc 6"/>
    <w:basedOn w:val="Standard"/>
    <w:next w:val="Standard"/>
    <w:autoRedefine/>
    <w:semiHidden/>
    <w:pPr>
      <w:spacing w:after="0"/>
      <w:ind w:left="1000"/>
    </w:pPr>
    <w:rPr>
      <w:rFonts w:asciiTheme="minorHAnsi" w:hAnsiTheme="minorHAnsi" w:cstheme="minorHAnsi"/>
      <w:sz w:val="18"/>
      <w:szCs w:val="18"/>
    </w:rPr>
  </w:style>
  <w:style w:type="paragraph" w:styleId="Verzeichnis7">
    <w:name w:val="toc 7"/>
    <w:basedOn w:val="Standard"/>
    <w:next w:val="Standard"/>
    <w:autoRedefine/>
    <w:semiHidden/>
    <w:pPr>
      <w:spacing w:after="0"/>
      <w:ind w:left="1200"/>
    </w:pPr>
    <w:rPr>
      <w:rFonts w:asciiTheme="minorHAnsi" w:hAnsiTheme="minorHAnsi" w:cstheme="minorHAnsi"/>
      <w:sz w:val="18"/>
      <w:szCs w:val="18"/>
    </w:rPr>
  </w:style>
  <w:style w:type="paragraph" w:styleId="Verzeichnis8">
    <w:name w:val="toc 8"/>
    <w:basedOn w:val="Standard"/>
    <w:next w:val="Standard"/>
    <w:autoRedefine/>
    <w:semiHidden/>
    <w:pPr>
      <w:spacing w:after="0"/>
      <w:ind w:left="1400"/>
    </w:pPr>
    <w:rPr>
      <w:rFonts w:asciiTheme="minorHAnsi" w:hAnsiTheme="minorHAnsi" w:cstheme="minorHAnsi"/>
      <w:sz w:val="18"/>
      <w:szCs w:val="18"/>
    </w:rPr>
  </w:style>
  <w:style w:type="paragraph" w:styleId="Verzeichnis9">
    <w:name w:val="toc 9"/>
    <w:basedOn w:val="Standard"/>
    <w:next w:val="Standard"/>
    <w:autoRedefine/>
    <w:semiHidden/>
    <w:pPr>
      <w:spacing w:after="0"/>
      <w:ind w:left="1600"/>
    </w:pPr>
    <w:rPr>
      <w:rFonts w:asciiTheme="minorHAnsi" w:hAnsiTheme="minorHAnsi" w:cstheme="minorHAnsi"/>
      <w:sz w:val="18"/>
      <w:szCs w:val="18"/>
    </w:rPr>
  </w:style>
  <w:style w:type="character" w:styleId="Hyperlink">
    <w:name w:val="Hyperlink"/>
    <w:uiPriority w:val="99"/>
    <w:rPr>
      <w:color w:val="0000FF"/>
      <w:u w:val="single"/>
    </w:rPr>
  </w:style>
  <w:style w:type="paragraph" w:customStyle="1" w:styleId="NotizEbene11">
    <w:name w:val="Notiz Ebene 11"/>
    <w:basedOn w:val="Standard"/>
    <w:semiHidden/>
    <w:pPr>
      <w:keepNext/>
      <w:numPr>
        <w:numId w:val="4"/>
      </w:numPr>
      <w:tabs>
        <w:tab w:val="right" w:pos="567"/>
        <w:tab w:val="right" w:pos="8165"/>
      </w:tabs>
      <w:spacing w:line="300" w:lineRule="exact"/>
    </w:pPr>
    <w:rPr>
      <w:rFonts w:ascii="Verdana" w:eastAsia="MS Gothic" w:hAnsi="Verdana" w:cs="Arial"/>
      <w:color w:val="800000"/>
    </w:rPr>
  </w:style>
  <w:style w:type="paragraph" w:customStyle="1" w:styleId="NotizEbene21">
    <w:name w:val="Notiz Ebene 21"/>
    <w:basedOn w:val="NotizEbene11"/>
    <w:semiHidden/>
    <w:pPr>
      <w:numPr>
        <w:numId w:val="3"/>
      </w:numPr>
      <w:ind w:left="1418" w:hanging="851"/>
    </w:pPr>
  </w:style>
  <w:style w:type="paragraph" w:customStyle="1" w:styleId="FormatvorlageZeilenabstandGenau15pt">
    <w:name w:val="Formatvorlage Zeilenabstand:  Genau 15 pt"/>
    <w:basedOn w:val="Standard"/>
    <w:semiHidden/>
    <w:pPr>
      <w:tabs>
        <w:tab w:val="right" w:pos="8165"/>
      </w:tabs>
      <w:spacing w:line="300" w:lineRule="exact"/>
    </w:pPr>
  </w:style>
  <w:style w:type="character" w:styleId="BesuchterLink">
    <w:name w:val="FollowedHyperlink"/>
    <w:semiHidden/>
    <w:rPr>
      <w:color w:val="800080"/>
      <w:u w:val="single"/>
    </w:rPr>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elblatt">
    <w:name w:val="Titelblatt"/>
    <w:basedOn w:val="Standard"/>
    <w:uiPriority w:val="9"/>
    <w:rsid w:val="009D4414"/>
    <w:pPr>
      <w:spacing w:line="420" w:lineRule="atLeast"/>
    </w:pPr>
    <w:rPr>
      <w:b/>
      <w:sz w:val="30"/>
    </w:rPr>
  </w:style>
  <w:style w:type="paragraph" w:customStyle="1" w:styleId="berschrift1ohneNummer">
    <w:name w:val="Überschrift 1 ohne Nummer"/>
    <w:basedOn w:val="berschrift1"/>
    <w:qFormat/>
    <w:rsid w:val="00367028"/>
    <w:pPr>
      <w:numPr>
        <w:numId w:val="0"/>
      </w:numPr>
      <w:outlineLvl w:val="9"/>
    </w:pPr>
  </w:style>
  <w:style w:type="paragraph" w:customStyle="1" w:styleId="Alinea2">
    <w:name w:val="Alinea2"/>
    <w:basedOn w:val="Alinea1"/>
    <w:uiPriority w:val="1"/>
    <w:qFormat/>
    <w:rsid w:val="009D4414"/>
    <w:pPr>
      <w:numPr>
        <w:numId w:val="5"/>
      </w:numPr>
      <w:tabs>
        <w:tab w:val="left" w:pos="567"/>
      </w:tabs>
    </w:pPr>
  </w:style>
  <w:style w:type="paragraph" w:customStyle="1" w:styleId="Alinea3">
    <w:name w:val="Alinea3"/>
    <w:basedOn w:val="Alinea2"/>
    <w:uiPriority w:val="1"/>
    <w:qFormat/>
    <w:rsid w:val="009D4414"/>
    <w:pPr>
      <w:numPr>
        <w:numId w:val="14"/>
      </w:numPr>
      <w:ind w:left="851" w:hanging="284"/>
    </w:pPr>
  </w:style>
  <w:style w:type="paragraph" w:styleId="Dokumentstruktur">
    <w:name w:val="Document Map"/>
    <w:basedOn w:val="Standard"/>
    <w:link w:val="DokumentstrukturZchn"/>
    <w:semiHidden/>
    <w:pPr>
      <w:spacing w:line="240" w:lineRule="auto"/>
    </w:pPr>
    <w:rPr>
      <w:rFonts w:ascii="Lucida Grande" w:hAnsi="Lucida Grande"/>
      <w:sz w:val="24"/>
    </w:rPr>
  </w:style>
  <w:style w:type="character" w:customStyle="1" w:styleId="DokumentstrukturZchn">
    <w:name w:val="Dokumentstruktur Zchn"/>
    <w:link w:val="Dokumentstruktur"/>
    <w:semiHidden/>
    <w:rsid w:val="00FC7ED3"/>
    <w:rPr>
      <w:rFonts w:ascii="Lucida Grande" w:hAnsi="Lucida Grande"/>
      <w:sz w:val="24"/>
    </w:rPr>
  </w:style>
  <w:style w:type="paragraph" w:styleId="Listenabsatz">
    <w:name w:val="List Paragraph"/>
    <w:basedOn w:val="Standard"/>
    <w:uiPriority w:val="34"/>
    <w:semiHidden/>
    <w:pPr>
      <w:ind w:left="720"/>
      <w:contextualSpacing/>
    </w:pPr>
  </w:style>
  <w:style w:type="character" w:customStyle="1" w:styleId="TextkrperZchn">
    <w:name w:val="Textkörper Zchn"/>
    <w:basedOn w:val="Absatz-Standardschriftart"/>
    <w:link w:val="Textkrper"/>
    <w:semiHidden/>
    <w:rsid w:val="001B2F13"/>
  </w:style>
  <w:style w:type="paragraph" w:customStyle="1" w:styleId="Beschluss">
    <w:name w:val="Beschluss"/>
    <w:basedOn w:val="Standard"/>
    <w:uiPriority w:val="1"/>
    <w:qFormat/>
    <w:rsid w:val="009D4414"/>
    <w:pPr>
      <w:keepNext/>
      <w:numPr>
        <w:numId w:val="11"/>
      </w:numPr>
      <w:suppressAutoHyphens/>
      <w:spacing w:after="150" w:line="300" w:lineRule="exact"/>
      <w:ind w:left="284" w:hanging="284"/>
    </w:pPr>
    <w:rPr>
      <w:rFonts w:cs="Arial"/>
      <w:lang w:val="de-DE"/>
    </w:rPr>
  </w:style>
  <w:style w:type="paragraph" w:customStyle="1" w:styleId="Default">
    <w:name w:val="Default"/>
    <w:semiHidden/>
    <w:pPr>
      <w:autoSpaceDE w:val="0"/>
      <w:autoSpaceDN w:val="0"/>
      <w:adjustRightInd w:val="0"/>
    </w:pPr>
    <w:rPr>
      <w:color w:val="000000"/>
      <w:sz w:val="24"/>
      <w:szCs w:val="24"/>
    </w:rPr>
  </w:style>
  <w:style w:type="paragraph" w:styleId="Textkrper-Zeileneinzug">
    <w:name w:val="Body Text Indent"/>
    <w:basedOn w:val="Standard"/>
    <w:link w:val="Textkrper-ZeileneinzugZchn"/>
    <w:semiHidden/>
    <w:pPr>
      <w:ind w:left="283"/>
    </w:pPr>
  </w:style>
  <w:style w:type="character" w:customStyle="1" w:styleId="Textkrper-ZeileneinzugZchn">
    <w:name w:val="Textkörper-Zeileneinzug Zchn"/>
    <w:link w:val="Textkrper-Zeileneinzug"/>
    <w:semiHidden/>
    <w:rsid w:val="001B2F13"/>
  </w:style>
  <w:style w:type="paragraph" w:styleId="Textkrper-Erstzeileneinzug2">
    <w:name w:val="Body Text First Indent 2"/>
    <w:basedOn w:val="Textkrper-Zeileneinzug"/>
    <w:link w:val="Textkrper-Erstzeileneinzug2Zchn"/>
    <w:semiHidden/>
    <w:pPr>
      <w:spacing w:after="0"/>
      <w:ind w:left="360" w:firstLine="360"/>
    </w:pPr>
  </w:style>
  <w:style w:type="character" w:customStyle="1" w:styleId="Textkrper-Erstzeileneinzug2Zchn">
    <w:name w:val="Textkörper-Erstzeileneinzug 2 Zchn"/>
    <w:link w:val="Textkrper-Erstzeileneinzug2"/>
    <w:semiHidden/>
    <w:rsid w:val="001B2F13"/>
  </w:style>
  <w:style w:type="paragraph" w:styleId="Textkrper-Erstzeileneinzug">
    <w:name w:val="Body Text First Indent"/>
    <w:basedOn w:val="Standard"/>
    <w:link w:val="Textkrper-ErstzeileneinzugZchn"/>
    <w:semiHidden/>
    <w:rsid w:val="001B2F13"/>
    <w:pPr>
      <w:ind w:firstLine="360"/>
    </w:pPr>
  </w:style>
  <w:style w:type="character" w:customStyle="1" w:styleId="Textkrper-ErstzeileneinzugZchn">
    <w:name w:val="Textkörper-Erstzeileneinzug Zchn"/>
    <w:link w:val="Textkrper-Erstzeileneinzug"/>
    <w:semiHidden/>
    <w:rsid w:val="001B2F13"/>
  </w:style>
  <w:style w:type="paragraph" w:styleId="Textkrper2">
    <w:name w:val="Body Text 2"/>
    <w:basedOn w:val="Standard"/>
    <w:link w:val="Textkrper2Zchn"/>
    <w:semiHidden/>
    <w:pPr>
      <w:spacing w:line="480" w:lineRule="auto"/>
    </w:pPr>
  </w:style>
  <w:style w:type="character" w:customStyle="1" w:styleId="Textkrper2Zchn">
    <w:name w:val="Textkörper 2 Zchn"/>
    <w:link w:val="Textkrper2"/>
    <w:semiHidden/>
    <w:rsid w:val="001B2F13"/>
  </w:style>
  <w:style w:type="paragraph" w:styleId="Textkrper3">
    <w:name w:val="Body Text 3"/>
    <w:basedOn w:val="Standard"/>
    <w:link w:val="Textkrper3Zchn"/>
    <w:semiHidden/>
    <w:rPr>
      <w:sz w:val="16"/>
      <w:szCs w:val="16"/>
    </w:rPr>
  </w:style>
  <w:style w:type="character" w:customStyle="1" w:styleId="Textkrper3Zchn">
    <w:name w:val="Textkörper 3 Zchn"/>
    <w:link w:val="Textkrper3"/>
    <w:semiHidden/>
    <w:rsid w:val="001B2F13"/>
    <w:rPr>
      <w:sz w:val="16"/>
      <w:szCs w:val="16"/>
    </w:rPr>
  </w:style>
  <w:style w:type="paragraph" w:styleId="Textkrper-Einzug2">
    <w:name w:val="Body Text Indent 2"/>
    <w:basedOn w:val="Standard"/>
    <w:link w:val="Textkrper-Einzug2Zchn"/>
    <w:semiHidden/>
    <w:pPr>
      <w:spacing w:line="480" w:lineRule="auto"/>
      <w:ind w:left="283"/>
    </w:pPr>
  </w:style>
  <w:style w:type="character" w:customStyle="1" w:styleId="Textkrper-Einzug2Zchn">
    <w:name w:val="Textkörper-Einzug 2 Zchn"/>
    <w:link w:val="Textkrper-Einzug2"/>
    <w:semiHidden/>
    <w:rsid w:val="001B2F13"/>
  </w:style>
  <w:style w:type="paragraph" w:customStyle="1" w:styleId="Zitatkursivklein">
    <w:name w:val="Zitat kursiv klein"/>
    <w:basedOn w:val="Standard"/>
    <w:uiPriority w:val="2"/>
    <w:qFormat/>
    <w:rsid w:val="009D4414"/>
    <w:pPr>
      <w:spacing w:after="110" w:line="220" w:lineRule="atLeast"/>
      <w:ind w:left="567"/>
      <w:contextualSpacing/>
    </w:pPr>
    <w:rPr>
      <w:i/>
      <w:sz w:val="16"/>
      <w:szCs w:val="16"/>
    </w:rPr>
  </w:style>
  <w:style w:type="paragraph" w:customStyle="1" w:styleId="BeschlussAlinea">
    <w:name w:val="BeschlussAlinea"/>
    <w:basedOn w:val="Alinea1"/>
    <w:uiPriority w:val="1"/>
    <w:qFormat/>
    <w:rsid w:val="009D4414"/>
    <w:pPr>
      <w:keepLines/>
      <w:numPr>
        <w:numId w:val="6"/>
      </w:numPr>
      <w:ind w:left="568" w:hanging="284"/>
    </w:pPr>
  </w:style>
  <w:style w:type="character" w:customStyle="1" w:styleId="hidden">
    <w:name w:val="hidden"/>
    <w:basedOn w:val="Absatz-Standardschriftart"/>
    <w:semiHidden/>
  </w:style>
  <w:style w:type="paragraph" w:styleId="Anrede">
    <w:name w:val="Salutation"/>
    <w:basedOn w:val="Standard"/>
    <w:next w:val="Standard"/>
    <w:link w:val="AnredeZchn"/>
    <w:semiHidden/>
    <w:rsid w:val="00D851CF"/>
  </w:style>
  <w:style w:type="character" w:customStyle="1" w:styleId="AnredeZchn">
    <w:name w:val="Anrede Zchn"/>
    <w:link w:val="Anrede"/>
    <w:semiHidden/>
    <w:rsid w:val="00FC7ED3"/>
  </w:style>
  <w:style w:type="paragraph" w:styleId="Index8">
    <w:name w:val="index 8"/>
    <w:basedOn w:val="Standard"/>
    <w:next w:val="Standard"/>
    <w:autoRedefine/>
    <w:semiHidden/>
    <w:rsid w:val="00D851CF"/>
    <w:pPr>
      <w:spacing w:line="240" w:lineRule="auto"/>
      <w:ind w:left="1600" w:hanging="200"/>
    </w:pPr>
  </w:style>
  <w:style w:type="paragraph" w:styleId="Index4">
    <w:name w:val="index 4"/>
    <w:basedOn w:val="Standard"/>
    <w:next w:val="Standard"/>
    <w:autoRedefine/>
    <w:semiHidden/>
    <w:rsid w:val="00D851CF"/>
    <w:pPr>
      <w:spacing w:line="240" w:lineRule="auto"/>
      <w:ind w:left="800" w:hanging="200"/>
    </w:pPr>
  </w:style>
  <w:style w:type="paragraph" w:customStyle="1" w:styleId="AlineaNum">
    <w:name w:val="Alinea Num"/>
    <w:basedOn w:val="Alinea1"/>
    <w:uiPriority w:val="1"/>
    <w:qFormat/>
    <w:rsid w:val="00780A9C"/>
    <w:pPr>
      <w:numPr>
        <w:numId w:val="12"/>
      </w:numPr>
    </w:pPr>
  </w:style>
  <w:style w:type="paragraph" w:customStyle="1" w:styleId="StandardmitAbstand">
    <w:name w:val="Standard mit Abstand"/>
    <w:basedOn w:val="Standard"/>
    <w:qFormat/>
    <w:rsid w:val="009D4414"/>
    <w:pPr>
      <w:spacing w:after="150"/>
    </w:pPr>
  </w:style>
  <w:style w:type="paragraph" w:styleId="Abbildungsverzeichnis">
    <w:name w:val="table of figures"/>
    <w:basedOn w:val="Standard"/>
    <w:next w:val="Standard"/>
    <w:uiPriority w:val="99"/>
    <w:rsid w:val="00DF77E9"/>
  </w:style>
  <w:style w:type="paragraph" w:styleId="Liste4">
    <w:name w:val="List 4"/>
    <w:basedOn w:val="Standard"/>
    <w:semiHidden/>
    <w:rsid w:val="00DF77E9"/>
    <w:pPr>
      <w:ind w:left="1132" w:hanging="283"/>
      <w:contextualSpacing/>
    </w:pPr>
  </w:style>
  <w:style w:type="paragraph" w:styleId="Aufzhlungszeichen2">
    <w:name w:val="List Bullet 2"/>
    <w:basedOn w:val="Standard"/>
    <w:semiHidden/>
    <w:unhideWhenUsed/>
    <w:rsid w:val="00FC7ED3"/>
    <w:pPr>
      <w:numPr>
        <w:numId w:val="7"/>
      </w:numPr>
      <w:contextualSpacing/>
    </w:pPr>
  </w:style>
  <w:style w:type="paragraph" w:styleId="Aufzhlungszeichen4">
    <w:name w:val="List Bullet 4"/>
    <w:basedOn w:val="Standard"/>
    <w:uiPriority w:val="1"/>
    <w:unhideWhenUsed/>
    <w:rsid w:val="00FC7ED3"/>
    <w:pPr>
      <w:numPr>
        <w:numId w:val="9"/>
      </w:numPr>
      <w:contextualSpacing/>
    </w:pPr>
  </w:style>
  <w:style w:type="paragraph" w:styleId="Aufzhlungszeichen3">
    <w:name w:val="List Bullet 3"/>
    <w:basedOn w:val="Standard"/>
    <w:uiPriority w:val="1"/>
    <w:unhideWhenUsed/>
    <w:rsid w:val="00FC7ED3"/>
    <w:pPr>
      <w:numPr>
        <w:numId w:val="8"/>
      </w:numPr>
      <w:contextualSpacing/>
    </w:pPr>
  </w:style>
  <w:style w:type="paragraph" w:styleId="Aufzhlungszeichen5">
    <w:name w:val="List Bullet 5"/>
    <w:basedOn w:val="Standard"/>
    <w:uiPriority w:val="1"/>
    <w:unhideWhenUsed/>
    <w:rsid w:val="00FC7ED3"/>
    <w:pPr>
      <w:numPr>
        <w:numId w:val="10"/>
      </w:numPr>
      <w:contextualSpacing/>
    </w:pPr>
  </w:style>
  <w:style w:type="paragraph" w:styleId="Rechtsgrundlagenverzeichnis">
    <w:name w:val="table of authorities"/>
    <w:basedOn w:val="Standard"/>
    <w:next w:val="Standard"/>
    <w:semiHidden/>
    <w:rsid w:val="001B2F13"/>
    <w:pPr>
      <w:ind w:left="200" w:hanging="200"/>
    </w:pPr>
  </w:style>
  <w:style w:type="character" w:customStyle="1" w:styleId="KopfzeileZchn">
    <w:name w:val="Kopfzeile Zchn"/>
    <w:basedOn w:val="Absatz-Standardschriftart"/>
    <w:link w:val="Kopfzeile"/>
    <w:uiPriority w:val="99"/>
    <w:rsid w:val="00956C41"/>
    <w:rPr>
      <w:sz w:val="18"/>
    </w:rPr>
  </w:style>
  <w:style w:type="paragraph" w:customStyle="1" w:styleId="KopfzeileKlinik-Titel">
    <w:name w:val="Kopfzeile Klinik-Titel"/>
    <w:basedOn w:val="Kopfzeile"/>
    <w:next w:val="Kopfzeile"/>
    <w:rsid w:val="00DC384A"/>
    <w:pPr>
      <w:tabs>
        <w:tab w:val="clear" w:pos="4536"/>
        <w:tab w:val="clear" w:pos="9072"/>
        <w:tab w:val="right" w:pos="9354"/>
      </w:tabs>
      <w:spacing w:after="300"/>
    </w:pPr>
    <w:rPr>
      <w:rFonts w:eastAsiaTheme="minorHAnsi" w:cstheme="minorBidi"/>
      <w:b/>
      <w:noProof/>
    </w:rPr>
  </w:style>
  <w:style w:type="paragraph" w:styleId="Sprechblasentext">
    <w:name w:val="Balloon Text"/>
    <w:basedOn w:val="Standard"/>
    <w:link w:val="SprechblasentextZchn"/>
    <w:semiHidden/>
    <w:rsid w:val="00956C41"/>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semiHidden/>
    <w:rsid w:val="00956C41"/>
    <w:rPr>
      <w:rFonts w:ascii="Tahoma" w:hAnsi="Tahoma" w:cs="Tahoma"/>
      <w:sz w:val="16"/>
      <w:szCs w:val="16"/>
    </w:rPr>
  </w:style>
  <w:style w:type="paragraph" w:styleId="Zitat">
    <w:name w:val="Quote"/>
    <w:basedOn w:val="Standard"/>
    <w:next w:val="Standard"/>
    <w:link w:val="ZitatZchn"/>
    <w:uiPriority w:val="2"/>
    <w:qFormat/>
    <w:rsid w:val="009D4414"/>
    <w:pPr>
      <w:spacing w:after="150"/>
    </w:pPr>
    <w:rPr>
      <w:i/>
      <w:iCs/>
    </w:rPr>
  </w:style>
  <w:style w:type="character" w:customStyle="1" w:styleId="ZitatZchn">
    <w:name w:val="Zitat Zchn"/>
    <w:basedOn w:val="Absatz-Standardschriftart"/>
    <w:link w:val="Zitat"/>
    <w:uiPriority w:val="2"/>
    <w:rsid w:val="009D4414"/>
    <w:rPr>
      <w:i/>
      <w:iCs/>
    </w:rPr>
  </w:style>
  <w:style w:type="character" w:styleId="Platzhaltertext">
    <w:name w:val="Placeholder Text"/>
    <w:basedOn w:val="Absatz-Standardschriftart"/>
    <w:semiHidden/>
    <w:rsid w:val="00DC384A"/>
    <w:rPr>
      <w:color w:val="808080"/>
    </w:rPr>
  </w:style>
  <w:style w:type="paragraph" w:styleId="Standardeinzug">
    <w:name w:val="Normal Indent"/>
    <w:basedOn w:val="Standard"/>
    <w:rsid w:val="00BB5228"/>
    <w:pPr>
      <w:ind w:left="567"/>
    </w:pPr>
  </w:style>
  <w:style w:type="paragraph" w:styleId="StandardWeb">
    <w:name w:val="Normal (Web)"/>
    <w:basedOn w:val="Standard"/>
    <w:rsid w:val="00BB5228"/>
    <w:rPr>
      <w:rFonts w:asciiTheme="minorHAnsi" w:hAnsiTheme="minorHAnsi"/>
      <w:sz w:val="24"/>
      <w:szCs w:val="24"/>
    </w:rPr>
  </w:style>
  <w:style w:type="paragraph" w:styleId="berarbeitung">
    <w:name w:val="Revision"/>
    <w:hidden/>
    <w:semiHidden/>
    <w:rsid w:val="008C7F3E"/>
    <w:pPr>
      <w:spacing w:line="240" w:lineRule="auto"/>
    </w:pPr>
  </w:style>
  <w:style w:type="character" w:styleId="Kommentarzeichen">
    <w:name w:val="annotation reference"/>
    <w:basedOn w:val="Absatz-Standardschriftart"/>
    <w:semiHidden/>
    <w:unhideWhenUsed/>
    <w:rsid w:val="00E82FBC"/>
    <w:rPr>
      <w:sz w:val="16"/>
      <w:szCs w:val="16"/>
    </w:rPr>
  </w:style>
  <w:style w:type="paragraph" w:styleId="Kommentartext">
    <w:name w:val="annotation text"/>
    <w:basedOn w:val="Standard"/>
    <w:link w:val="KommentartextZchn"/>
    <w:unhideWhenUsed/>
    <w:rsid w:val="00E82FBC"/>
    <w:pPr>
      <w:spacing w:line="240" w:lineRule="auto"/>
    </w:pPr>
  </w:style>
  <w:style w:type="character" w:customStyle="1" w:styleId="KommentartextZchn">
    <w:name w:val="Kommentartext Zchn"/>
    <w:basedOn w:val="Absatz-Standardschriftart"/>
    <w:link w:val="Kommentartext"/>
    <w:rsid w:val="00E82FBC"/>
  </w:style>
  <w:style w:type="paragraph" w:styleId="Kommentarthema">
    <w:name w:val="annotation subject"/>
    <w:basedOn w:val="Kommentartext"/>
    <w:next w:val="Kommentartext"/>
    <w:link w:val="KommentarthemaZchn"/>
    <w:semiHidden/>
    <w:unhideWhenUsed/>
    <w:rsid w:val="00E82FBC"/>
    <w:rPr>
      <w:b/>
      <w:bCs/>
    </w:rPr>
  </w:style>
  <w:style w:type="character" w:customStyle="1" w:styleId="KommentarthemaZchn">
    <w:name w:val="Kommentarthema Zchn"/>
    <w:basedOn w:val="KommentartextZchn"/>
    <w:link w:val="Kommentarthema"/>
    <w:semiHidden/>
    <w:rsid w:val="00E82FBC"/>
    <w:rPr>
      <w:b/>
      <w:bCs/>
    </w:rPr>
  </w:style>
  <w:style w:type="paragraph" w:customStyle="1" w:styleId="Tabelle9">
    <w:name w:val="Tabelle_9"/>
    <w:basedOn w:val="Standard"/>
    <w:link w:val="Tabelle9Zchn"/>
    <w:qFormat/>
    <w:rsid w:val="00944D2A"/>
    <w:pPr>
      <w:spacing w:before="60" w:after="60" w:line="120" w:lineRule="atLeast"/>
    </w:pPr>
    <w:rPr>
      <w:sz w:val="18"/>
      <w:szCs w:val="18"/>
    </w:rPr>
  </w:style>
  <w:style w:type="character" w:customStyle="1" w:styleId="Tabelle9Zchn">
    <w:name w:val="Tabelle_9 Zchn"/>
    <w:basedOn w:val="Absatz-Standardschriftart"/>
    <w:link w:val="Tabelle9"/>
    <w:rsid w:val="00944D2A"/>
    <w:rPr>
      <w:sz w:val="18"/>
      <w:szCs w:val="18"/>
    </w:rPr>
  </w:style>
  <w:style w:type="paragraph" w:customStyle="1" w:styleId="Titel3">
    <w:name w:val="Titel 3"/>
    <w:basedOn w:val="berschrift3"/>
    <w:link w:val="Titel3Zchn"/>
    <w:qFormat/>
    <w:rsid w:val="00FC70E7"/>
    <w:pPr>
      <w:spacing w:after="150"/>
    </w:pPr>
  </w:style>
  <w:style w:type="character" w:customStyle="1" w:styleId="berschrift1Zchn">
    <w:name w:val="Überschrift 1 Zchn"/>
    <w:basedOn w:val="Absatz-Standardschriftart"/>
    <w:link w:val="berschrift1"/>
    <w:rsid w:val="00F6598F"/>
    <w:rPr>
      <w:rFonts w:cs="Arial"/>
      <w:b/>
      <w:bCs/>
      <w:kern w:val="32"/>
      <w:sz w:val="30"/>
      <w:szCs w:val="32"/>
    </w:rPr>
  </w:style>
  <w:style w:type="character" w:customStyle="1" w:styleId="berschrift2Zchn">
    <w:name w:val="Überschrift 2 Zchn"/>
    <w:basedOn w:val="berschrift1Zchn"/>
    <w:link w:val="berschrift2"/>
    <w:rsid w:val="00F6598F"/>
    <w:rPr>
      <w:rFonts w:cs="Arial"/>
      <w:b/>
      <w:bCs/>
      <w:iCs/>
      <w:noProof/>
      <w:kern w:val="32"/>
      <w:sz w:val="30"/>
      <w:szCs w:val="32"/>
      <w:lang w:val="de-DE"/>
    </w:rPr>
  </w:style>
  <w:style w:type="character" w:customStyle="1" w:styleId="berschrift3Zchn">
    <w:name w:val="Überschrift 3 Zchn"/>
    <w:basedOn w:val="berschrift2Zchn"/>
    <w:link w:val="berschrift3"/>
    <w:rsid w:val="00F6598F"/>
    <w:rPr>
      <w:rFonts w:cs="Arial"/>
      <w:b/>
      <w:bCs/>
      <w:i/>
      <w:iCs/>
      <w:noProof/>
      <w:kern w:val="32"/>
      <w:sz w:val="30"/>
      <w:szCs w:val="32"/>
      <w:lang w:val="de-DE"/>
    </w:rPr>
  </w:style>
  <w:style w:type="character" w:customStyle="1" w:styleId="Titel3Zchn">
    <w:name w:val="Titel 3 Zchn"/>
    <w:basedOn w:val="berschrift3Zchn"/>
    <w:link w:val="Titel3"/>
    <w:rsid w:val="00FC70E7"/>
    <w:rPr>
      <w:rFonts w:cs="Arial"/>
      <w:b/>
      <w:bCs/>
      <w:i/>
      <w:iCs/>
      <w:noProof/>
      <w:kern w:val="32"/>
      <w:sz w:val="30"/>
      <w:szCs w:val="32"/>
      <w:lang w:val="de-DE"/>
    </w:rPr>
  </w:style>
  <w:style w:type="paragraph" w:styleId="Inhaltsverzeichnisberschrift">
    <w:name w:val="TOC Heading"/>
    <w:basedOn w:val="berschrift1"/>
    <w:next w:val="Standard"/>
    <w:uiPriority w:val="39"/>
    <w:unhideWhenUsed/>
    <w:qFormat/>
    <w:rsid w:val="000A0D8A"/>
    <w:pPr>
      <w:keepLines/>
      <w:numPr>
        <w:numId w:val="0"/>
      </w:numPr>
      <w:spacing w:before="240" w:after="0" w:line="259" w:lineRule="auto"/>
      <w:contextualSpacing w:val="0"/>
      <w:outlineLvl w:val="9"/>
    </w:pPr>
    <w:rPr>
      <w:rFonts w:asciiTheme="majorHAnsi" w:eastAsiaTheme="majorEastAsia" w:hAnsiTheme="majorHAnsi" w:cstheme="majorBidi"/>
      <w:b w:val="0"/>
      <w:bCs w:val="0"/>
      <w:color w:val="365F91" w:themeColor="accent1" w:themeShade="BF"/>
      <w:kern w:val="0"/>
      <w:sz w:val="32"/>
    </w:rPr>
  </w:style>
  <w:style w:type="character" w:customStyle="1" w:styleId="TabelleZchn">
    <w:name w:val="Tabelle Zchn"/>
    <w:basedOn w:val="TextkrperZchn"/>
    <w:link w:val="Tabelle"/>
    <w:rsid w:val="00C571FB"/>
    <w:rPr>
      <w:rFonts w:cs="Arial"/>
      <w:sz w:val="16"/>
    </w:rPr>
  </w:style>
  <w:style w:type="paragraph" w:customStyle="1" w:styleId="TableBullets">
    <w:name w:val="Table Bullets"/>
    <w:qFormat/>
    <w:rsid w:val="004D4866"/>
    <w:pPr>
      <w:numPr>
        <w:numId w:val="30"/>
      </w:numPr>
      <w:tabs>
        <w:tab w:val="clear" w:pos="792"/>
      </w:tabs>
      <w:spacing w:before="60" w:after="120" w:line="228" w:lineRule="auto"/>
      <w:ind w:left="158" w:hanging="158"/>
    </w:pPr>
    <w:rPr>
      <w:szCs w:val="22"/>
      <w:lang w:val="en-US" w:eastAsia="en-US"/>
    </w:rPr>
  </w:style>
  <w:style w:type="paragraph" w:customStyle="1" w:styleId="BulletPoints1">
    <w:name w:val="Bullet Points 1"/>
    <w:basedOn w:val="Standard"/>
    <w:qFormat/>
    <w:rsid w:val="004D4866"/>
    <w:pPr>
      <w:numPr>
        <w:numId w:val="29"/>
      </w:numPr>
      <w:spacing w:before="120" w:line="240" w:lineRule="auto"/>
      <w:ind w:left="360"/>
    </w:pPr>
    <w:rPr>
      <w:iCs/>
      <w:color w:val="000000" w:themeColor="text1"/>
      <w:szCs w:val="22"/>
      <w:lang w:val="en-US" w:eastAsia="en-US"/>
    </w:rPr>
  </w:style>
  <w:style w:type="paragraph" w:customStyle="1" w:styleId="Table">
    <w:name w:val="Table"/>
    <w:basedOn w:val="Standard"/>
    <w:link w:val="TableChar"/>
    <w:qFormat/>
    <w:rsid w:val="004D4866"/>
    <w:pPr>
      <w:spacing w:before="80" w:after="80" w:line="228" w:lineRule="auto"/>
    </w:pPr>
    <w:rPr>
      <w:iCs/>
      <w:lang w:val="en-US" w:eastAsia="en-US"/>
    </w:rPr>
  </w:style>
  <w:style w:type="paragraph" w:customStyle="1" w:styleId="TableHead">
    <w:name w:val="Table Head"/>
    <w:basedOn w:val="Table"/>
    <w:qFormat/>
    <w:rsid w:val="004D4866"/>
    <w:pPr>
      <w:jc w:val="center"/>
    </w:pPr>
    <w:rPr>
      <w:rFonts w:ascii="Calibri" w:hAnsi="Calibri" w:cs="Calibri"/>
      <w:b/>
      <w:sz w:val="22"/>
      <w:szCs w:val="24"/>
    </w:rPr>
  </w:style>
  <w:style w:type="paragraph" w:customStyle="1" w:styleId="TableHeadLeft">
    <w:name w:val="Table Head Left"/>
    <w:basedOn w:val="TableHead"/>
    <w:next w:val="Table"/>
    <w:qFormat/>
    <w:rsid w:val="004D4866"/>
    <w:pPr>
      <w:jc w:val="left"/>
    </w:pPr>
    <w:rPr>
      <w:bCs/>
      <w:iCs w:val="0"/>
    </w:rPr>
  </w:style>
  <w:style w:type="character" w:customStyle="1" w:styleId="TableChar">
    <w:name w:val="Table Char"/>
    <w:basedOn w:val="Absatz-Standardschriftart"/>
    <w:link w:val="Table"/>
    <w:rsid w:val="004D4866"/>
    <w:rPr>
      <w:iCs/>
      <w:lang w:val="en-US" w:eastAsia="en-US"/>
    </w:rPr>
  </w:style>
  <w:style w:type="paragraph" w:customStyle="1" w:styleId="TableBullets2Instructions">
    <w:name w:val="Table Bullets 2_Instructions"/>
    <w:basedOn w:val="Standard"/>
    <w:qFormat/>
    <w:rsid w:val="004D4866"/>
    <w:pPr>
      <w:numPr>
        <w:numId w:val="31"/>
      </w:numPr>
      <w:spacing w:before="80" w:after="80" w:line="228" w:lineRule="auto"/>
      <w:ind w:left="345" w:hanging="187"/>
    </w:pPr>
    <w:rPr>
      <w:iCs/>
      <w:color w:val="4F81BD" w:themeColor="accent1"/>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339364">
      <w:bodyDiv w:val="1"/>
      <w:marLeft w:val="0"/>
      <w:marRight w:val="0"/>
      <w:marTop w:val="0"/>
      <w:marBottom w:val="0"/>
      <w:divBdr>
        <w:top w:val="none" w:sz="0" w:space="0" w:color="auto"/>
        <w:left w:val="none" w:sz="0" w:space="0" w:color="auto"/>
        <w:bottom w:val="none" w:sz="0" w:space="0" w:color="auto"/>
        <w:right w:val="none" w:sz="0" w:space="0" w:color="auto"/>
      </w:divBdr>
      <w:divsChild>
        <w:div w:id="301469208">
          <w:marLeft w:val="0"/>
          <w:marRight w:val="0"/>
          <w:marTop w:val="0"/>
          <w:marBottom w:val="0"/>
          <w:divBdr>
            <w:top w:val="none" w:sz="0" w:space="0" w:color="auto"/>
            <w:left w:val="none" w:sz="0" w:space="0" w:color="auto"/>
            <w:bottom w:val="none" w:sz="0" w:space="0" w:color="auto"/>
            <w:right w:val="none" w:sz="0" w:space="0" w:color="auto"/>
          </w:divBdr>
        </w:div>
      </w:divsChild>
    </w:div>
    <w:div w:id="1256981113">
      <w:bodyDiv w:val="1"/>
      <w:marLeft w:val="0"/>
      <w:marRight w:val="0"/>
      <w:marTop w:val="0"/>
      <w:marBottom w:val="0"/>
      <w:divBdr>
        <w:top w:val="none" w:sz="0" w:space="0" w:color="auto"/>
        <w:left w:val="none" w:sz="0" w:space="0" w:color="auto"/>
        <w:bottom w:val="none" w:sz="0" w:space="0" w:color="auto"/>
        <w:right w:val="none" w:sz="0" w:space="0" w:color="auto"/>
      </w:divBdr>
      <w:divsChild>
        <w:div w:id="1644044195">
          <w:marLeft w:val="0"/>
          <w:marRight w:val="0"/>
          <w:marTop w:val="0"/>
          <w:marBottom w:val="0"/>
          <w:divBdr>
            <w:top w:val="none" w:sz="0" w:space="0" w:color="auto"/>
            <w:left w:val="none" w:sz="0" w:space="0" w:color="auto"/>
            <w:bottom w:val="none" w:sz="0" w:space="0" w:color="auto"/>
            <w:right w:val="none" w:sz="0" w:space="0" w:color="auto"/>
          </w:divBdr>
        </w:div>
      </w:divsChild>
    </w:div>
    <w:div w:id="1824352647">
      <w:bodyDiv w:val="1"/>
      <w:marLeft w:val="0"/>
      <w:marRight w:val="0"/>
      <w:marTop w:val="0"/>
      <w:marBottom w:val="0"/>
      <w:divBdr>
        <w:top w:val="none" w:sz="0" w:space="0" w:color="auto"/>
        <w:left w:val="none" w:sz="0" w:space="0" w:color="auto"/>
        <w:bottom w:val="none" w:sz="0" w:space="0" w:color="auto"/>
        <w:right w:val="none" w:sz="0" w:space="0" w:color="auto"/>
      </w:divBdr>
      <w:divsChild>
        <w:div w:id="341011286">
          <w:marLeft w:val="403"/>
          <w:marRight w:val="0"/>
          <w:marTop w:val="0"/>
          <w:marBottom w:val="0"/>
          <w:divBdr>
            <w:top w:val="none" w:sz="0" w:space="0" w:color="auto"/>
            <w:left w:val="none" w:sz="0" w:space="0" w:color="auto"/>
            <w:bottom w:val="none" w:sz="0" w:space="0" w:color="auto"/>
            <w:right w:val="none" w:sz="0" w:space="0" w:color="auto"/>
          </w:divBdr>
        </w:div>
        <w:div w:id="862088389">
          <w:marLeft w:val="691"/>
          <w:marRight w:val="0"/>
          <w:marTop w:val="0"/>
          <w:marBottom w:val="0"/>
          <w:divBdr>
            <w:top w:val="none" w:sz="0" w:space="0" w:color="auto"/>
            <w:left w:val="none" w:sz="0" w:space="0" w:color="auto"/>
            <w:bottom w:val="none" w:sz="0" w:space="0" w:color="auto"/>
            <w:right w:val="none" w:sz="0" w:space="0" w:color="auto"/>
          </w:divBdr>
        </w:div>
        <w:div w:id="1137531119">
          <w:marLeft w:val="403"/>
          <w:marRight w:val="0"/>
          <w:marTop w:val="0"/>
          <w:marBottom w:val="0"/>
          <w:divBdr>
            <w:top w:val="none" w:sz="0" w:space="0" w:color="auto"/>
            <w:left w:val="none" w:sz="0" w:space="0" w:color="auto"/>
            <w:bottom w:val="none" w:sz="0" w:space="0" w:color="auto"/>
            <w:right w:val="none" w:sz="0" w:space="0" w:color="auto"/>
          </w:divBdr>
        </w:div>
        <w:div w:id="1227256205">
          <w:marLeft w:val="691"/>
          <w:marRight w:val="0"/>
          <w:marTop w:val="0"/>
          <w:marBottom w:val="0"/>
          <w:divBdr>
            <w:top w:val="none" w:sz="0" w:space="0" w:color="auto"/>
            <w:left w:val="none" w:sz="0" w:space="0" w:color="auto"/>
            <w:bottom w:val="none" w:sz="0" w:space="0" w:color="auto"/>
            <w:right w:val="none" w:sz="0" w:space="0" w:color="auto"/>
          </w:divBdr>
        </w:div>
        <w:div w:id="1555311507">
          <w:marLeft w:val="691"/>
          <w:marRight w:val="0"/>
          <w:marTop w:val="0"/>
          <w:marBottom w:val="0"/>
          <w:divBdr>
            <w:top w:val="none" w:sz="0" w:space="0" w:color="auto"/>
            <w:left w:val="none" w:sz="0" w:space="0" w:color="auto"/>
            <w:bottom w:val="none" w:sz="0" w:space="0" w:color="auto"/>
            <w:right w:val="none" w:sz="0" w:space="0" w:color="auto"/>
          </w:divBdr>
        </w:div>
        <w:div w:id="1616062609">
          <w:marLeft w:val="403"/>
          <w:marRight w:val="0"/>
          <w:marTop w:val="0"/>
          <w:marBottom w:val="0"/>
          <w:divBdr>
            <w:top w:val="none" w:sz="0" w:space="0" w:color="auto"/>
            <w:left w:val="none" w:sz="0" w:space="0" w:color="auto"/>
            <w:bottom w:val="none" w:sz="0" w:space="0" w:color="auto"/>
            <w:right w:val="none" w:sz="0" w:space="0" w:color="auto"/>
          </w:divBdr>
        </w:div>
        <w:div w:id="1655256997">
          <w:marLeft w:val="403"/>
          <w:marRight w:val="0"/>
          <w:marTop w:val="0"/>
          <w:marBottom w:val="0"/>
          <w:divBdr>
            <w:top w:val="none" w:sz="0" w:space="0" w:color="auto"/>
            <w:left w:val="none" w:sz="0" w:space="0" w:color="auto"/>
            <w:bottom w:val="none" w:sz="0" w:space="0" w:color="auto"/>
            <w:right w:val="none" w:sz="0" w:space="0" w:color="auto"/>
          </w:divBdr>
        </w:div>
        <w:div w:id="1670988102">
          <w:marLeft w:val="691"/>
          <w:marRight w:val="0"/>
          <w:marTop w:val="0"/>
          <w:marBottom w:val="0"/>
          <w:divBdr>
            <w:top w:val="none" w:sz="0" w:space="0" w:color="auto"/>
            <w:left w:val="none" w:sz="0" w:space="0" w:color="auto"/>
            <w:bottom w:val="none" w:sz="0" w:space="0" w:color="auto"/>
            <w:right w:val="none" w:sz="0" w:space="0" w:color="auto"/>
          </w:divBdr>
        </w:div>
        <w:div w:id="2036616897">
          <w:marLeft w:val="691"/>
          <w:marRight w:val="0"/>
          <w:marTop w:val="0"/>
          <w:marBottom w:val="0"/>
          <w:divBdr>
            <w:top w:val="none" w:sz="0" w:space="0" w:color="auto"/>
            <w:left w:val="none" w:sz="0" w:space="0" w:color="auto"/>
            <w:bottom w:val="none" w:sz="0" w:space="0" w:color="auto"/>
            <w:right w:val="none" w:sz="0" w:space="0" w:color="auto"/>
          </w:divBdr>
        </w:div>
      </w:divsChild>
    </w:div>
    <w:div w:id="199676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0307314\AppData\Local\Packages\Microsoft.MicrosoftEdge_8wekyb3d8bbwe\TempState\Downloads\VR%20Antrag%20Insel%20Gruppe%20(1).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c5be0a8a-2ec2-4bd6-a9c0-6110b76b309c" xsi:nil="true"/>
    <Dateiformat xmlns="c5be0a8a-2ec2-4bd6-a9c0-6110b76b309c" xsi:nil="true"/>
    <TaxCatchAll xmlns="1fe1d998-5511-4f06-9ce7-f75b48b54738" xsi:nil="true"/>
    <lcf76f155ced4ddcb4097134ff3c332f xmlns="c5be0a8a-2ec2-4bd6-a9c0-6110b76b309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879FB61CF317FA4689E23F83238B5213" ma:contentTypeVersion="26" ma:contentTypeDescription="Ein neues Dokument erstellen." ma:contentTypeScope="" ma:versionID="21d93237ed55670867cd0b34dd9f7383">
  <xsd:schema xmlns:xsd="http://www.w3.org/2001/XMLSchema" xmlns:xs="http://www.w3.org/2001/XMLSchema" xmlns:p="http://schemas.microsoft.com/office/2006/metadata/properties" xmlns:ns2="c5be0a8a-2ec2-4bd6-a9c0-6110b76b309c" xmlns:ns3="1fe1d998-5511-4f06-9ce7-f75b48b54738" targetNamespace="http://schemas.microsoft.com/office/2006/metadata/properties" ma:root="true" ma:fieldsID="816288dc4e6755865b373c002084f44a" ns2:_="" ns3:_="">
    <xsd:import namespace="c5be0a8a-2ec2-4bd6-a9c0-6110b76b309c"/>
    <xsd:import namespace="1fe1d998-5511-4f06-9ce7-f75b48b5473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Dateiformat"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be0a8a-2ec2-4bd6-a9c0-6110b76b30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fbc16e23-8508-4027-a0bd-27e92fe9575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Dateiformat" ma:index="25" nillable="true" ma:displayName="Dateiformat" ma:format="Dropdown" ma:internalName="Dateiformat">
      <xsd:simpleType>
        <xsd:restriction base="dms:Choice">
          <xsd:enumeration value="Word-Dokument"/>
          <xsd:enumeration value="Excel-Tabelle"/>
          <xsd:enumeration value="PDF"/>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Status Unterschrift" ma:internalName="Status_x0020_Unterschrift">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e1d998-5511-4f06-9ce7-f75b48b54738"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26be3375-961b-4130-b908-f9f645ca9122}" ma:internalName="TaxCatchAll" ma:showField="CatchAllData" ma:web="1fe1d998-5511-4f06-9ce7-f75b48b547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41D05-9731-440E-A252-4C7FF9F052EB}">
  <ds:schemaRefs>
    <ds:schemaRef ds:uri="http://schemas.microsoft.com/sharepoint/v3/contenttype/forms"/>
  </ds:schemaRefs>
</ds:datastoreItem>
</file>

<file path=customXml/itemProps2.xml><?xml version="1.0" encoding="utf-8"?>
<ds:datastoreItem xmlns:ds="http://schemas.openxmlformats.org/officeDocument/2006/customXml" ds:itemID="{BAD59004-29EE-40CE-A3A5-69147D32D3B1}">
  <ds:schemaRefs>
    <ds:schemaRef ds:uri="70db88b2-e820-42ba-aca9-d1475689a070"/>
    <ds:schemaRef ds:uri="http://purl.org/dc/elements/1.1/"/>
    <ds:schemaRef ds:uri="http://www.w3.org/XML/1998/namespace"/>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purl.org/dc/dcmitype/"/>
    <ds:schemaRef ds:uri="http://schemas.microsoft.com/office/infopath/2007/PartnerControls"/>
  </ds:schemaRefs>
</ds:datastoreItem>
</file>

<file path=customXml/itemProps3.xml><?xml version="1.0" encoding="utf-8"?>
<ds:datastoreItem xmlns:ds="http://schemas.openxmlformats.org/officeDocument/2006/customXml" ds:itemID="{E2A17313-27A0-46A3-B73A-D2A110F6A898}"/>
</file>

<file path=customXml/itemProps4.xml><?xml version="1.0" encoding="utf-8"?>
<ds:datastoreItem xmlns:ds="http://schemas.openxmlformats.org/officeDocument/2006/customXml" ds:itemID="{96E45E07-4FE0-4FFF-BAA4-12FDEE656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VR Antrag Insel Gruppe (1).dotx</Template>
  <TotalTime>0</TotalTime>
  <Pages>10</Pages>
  <Words>1583</Words>
  <Characters>9979</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Projektvertrag Insel Gruppe</vt:lpstr>
    </vt:vector>
  </TitlesOfParts>
  <Company>Inselspital Bern</Company>
  <LinksUpToDate>false</LinksUpToDate>
  <CharactersWithSpaces>11539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Projektvertrag Insel Gruppe</dc:title>
  <dc:creator>adrian.bischof@csp-ag.ch</dc:creator>
  <cp:keywords/>
  <cp:lastModifiedBy>Bischof, Adrian</cp:lastModifiedBy>
  <cp:revision>2203</cp:revision>
  <cp:lastPrinted>2025-09-10T09:30:00Z</cp:lastPrinted>
  <dcterms:created xsi:type="dcterms:W3CDTF">2019-05-09T11:40:00Z</dcterms:created>
  <dcterms:modified xsi:type="dcterms:W3CDTF">2026-06-26T08:11:00Z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0x010100879FB61CF317FA4689E23F83238B5213</vt:lpwstr>
  </property>
  <property fmtid="{D5CDD505-2E9C-101B-9397-08002B2CF9AE}" pid="3" name="MediaServiceImageTags">
    <vt:lpwstr/>
  </property>
</Properties>
</file>